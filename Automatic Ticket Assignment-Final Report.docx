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3021F" w14:textId="77777777" w:rsidR="00D077E9" w:rsidRDefault="00D077E9" w:rsidP="00D70D02">
      <w:r>
        <w:rPr>
          <w:noProof/>
        </w:rPr>
        <w:drawing>
          <wp:anchor distT="0" distB="0" distL="114300" distR="114300" simplePos="0" relativeHeight="251658240" behindDoc="1" locked="0" layoutInCell="1" allowOverlap="1" wp14:anchorId="5B8280FB" wp14:editId="389B0D94">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15211EC" w14:textId="77777777" w:rsidTr="00D077E9">
        <w:trPr>
          <w:trHeight w:val="1894"/>
        </w:trPr>
        <w:tc>
          <w:tcPr>
            <w:tcW w:w="5580" w:type="dxa"/>
            <w:tcBorders>
              <w:top w:val="nil"/>
              <w:left w:val="nil"/>
              <w:bottom w:val="nil"/>
              <w:right w:val="nil"/>
            </w:tcBorders>
          </w:tcPr>
          <w:p w14:paraId="44A545B0" w14:textId="77777777" w:rsidR="00D077E9" w:rsidRDefault="00D077E9" w:rsidP="00D077E9">
            <w:r>
              <w:rPr>
                <w:noProof/>
              </w:rPr>
              <mc:AlternateContent>
                <mc:Choice Requires="wps">
                  <w:drawing>
                    <wp:inline distT="0" distB="0" distL="0" distR="0" wp14:anchorId="2F64ABED" wp14:editId="44246FAD">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A8A7E9D" w14:textId="36C3DD80" w:rsidR="004C0A4E" w:rsidRPr="00273AD3" w:rsidRDefault="004C0A4E" w:rsidP="00D077E9">
                                  <w:pPr>
                                    <w:pStyle w:val="Title"/>
                                    <w:rPr>
                                      <w:sz w:val="56"/>
                                      <w:szCs w:val="56"/>
                                    </w:rPr>
                                  </w:pPr>
                                  <w:r>
                                    <w:rPr>
                                      <w:sz w:val="56"/>
                                      <w:szCs w:val="56"/>
                                    </w:rPr>
                                    <w:t>Final</w:t>
                                  </w:r>
                                  <w:r w:rsidRPr="00273AD3">
                                    <w:rPr>
                                      <w:sz w:val="56"/>
                                      <w:szCs w:val="56"/>
                                    </w:rPr>
                                    <w:t xml:space="preserve"> Report</w:t>
                                  </w:r>
                                </w:p>
                                <w:p w14:paraId="0CD6183F" w14:textId="7C63C581" w:rsidR="004C0A4E" w:rsidRPr="00273AD3" w:rsidRDefault="004C0A4E" w:rsidP="00D077E9">
                                  <w:pPr>
                                    <w:pStyle w:val="Title"/>
                                    <w:spacing w:after="0"/>
                                    <w:rPr>
                                      <w:sz w:val="56"/>
                                      <w:szCs w:val="56"/>
                                    </w:rPr>
                                  </w:pPr>
                                  <w:r w:rsidRPr="00273AD3">
                                    <w:rPr>
                                      <w:sz w:val="56"/>
                                      <w:szCs w:val="56"/>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F64AB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1A8A7E9D" w14:textId="36C3DD80" w:rsidR="004C0A4E" w:rsidRPr="00273AD3" w:rsidRDefault="004C0A4E" w:rsidP="00D077E9">
                            <w:pPr>
                              <w:pStyle w:val="Title"/>
                              <w:rPr>
                                <w:sz w:val="56"/>
                                <w:szCs w:val="56"/>
                              </w:rPr>
                            </w:pPr>
                            <w:r>
                              <w:rPr>
                                <w:sz w:val="56"/>
                                <w:szCs w:val="56"/>
                              </w:rPr>
                              <w:t>Final</w:t>
                            </w:r>
                            <w:r w:rsidRPr="00273AD3">
                              <w:rPr>
                                <w:sz w:val="56"/>
                                <w:szCs w:val="56"/>
                              </w:rPr>
                              <w:t xml:space="preserve"> Report</w:t>
                            </w:r>
                          </w:p>
                          <w:p w14:paraId="0CD6183F" w14:textId="7C63C581" w:rsidR="004C0A4E" w:rsidRPr="00273AD3" w:rsidRDefault="004C0A4E" w:rsidP="00D077E9">
                            <w:pPr>
                              <w:pStyle w:val="Title"/>
                              <w:spacing w:after="0"/>
                              <w:rPr>
                                <w:sz w:val="56"/>
                                <w:szCs w:val="56"/>
                              </w:rPr>
                            </w:pPr>
                            <w:r w:rsidRPr="00273AD3">
                              <w:rPr>
                                <w:sz w:val="56"/>
                                <w:szCs w:val="56"/>
                              </w:rPr>
                              <w:t>2021</w:t>
                            </w:r>
                          </w:p>
                        </w:txbxContent>
                      </v:textbox>
                      <w10:anchorlock/>
                    </v:shape>
                  </w:pict>
                </mc:Fallback>
              </mc:AlternateContent>
            </w:r>
          </w:p>
          <w:p w14:paraId="136F5665" w14:textId="77777777" w:rsidR="00D077E9" w:rsidRDefault="00D077E9" w:rsidP="00D077E9">
            <w:r>
              <w:rPr>
                <w:noProof/>
              </w:rPr>
              <mc:AlternateContent>
                <mc:Choice Requires="wps">
                  <w:drawing>
                    <wp:inline distT="0" distB="0" distL="0" distR="0" wp14:anchorId="44DD0BC0" wp14:editId="6F189EA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C6470F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1EFEB8EB" w14:textId="77777777" w:rsidTr="00D077E9">
        <w:trPr>
          <w:trHeight w:val="7636"/>
        </w:trPr>
        <w:tc>
          <w:tcPr>
            <w:tcW w:w="5580" w:type="dxa"/>
            <w:tcBorders>
              <w:top w:val="nil"/>
              <w:left w:val="nil"/>
              <w:bottom w:val="nil"/>
              <w:right w:val="nil"/>
            </w:tcBorders>
          </w:tcPr>
          <w:p w14:paraId="34864B2C" w14:textId="5196C6A7" w:rsidR="00D077E9" w:rsidRDefault="0035120A" w:rsidP="00D077E9">
            <w:pPr>
              <w:rPr>
                <w:noProof/>
              </w:rPr>
            </w:pPr>
            <w:r>
              <w:rPr>
                <w:noProof/>
              </w:rPr>
              <mc:AlternateContent>
                <mc:Choice Requires="wps">
                  <w:drawing>
                    <wp:anchor distT="0" distB="0" distL="114300" distR="114300" simplePos="0" relativeHeight="251661312" behindDoc="0" locked="0" layoutInCell="1" allowOverlap="1" wp14:anchorId="2A2CA529" wp14:editId="6B5E856C">
                      <wp:simplePos x="0" y="0"/>
                      <wp:positionH relativeFrom="column">
                        <wp:posOffset>-85090</wp:posOffset>
                      </wp:positionH>
                      <wp:positionV relativeFrom="paragraph">
                        <wp:posOffset>4361180</wp:posOffset>
                      </wp:positionV>
                      <wp:extent cx="2898476" cy="353683"/>
                      <wp:effectExtent l="0" t="0" r="0" b="8890"/>
                      <wp:wrapNone/>
                      <wp:docPr id="7" name="Text Box 7"/>
                      <wp:cNvGraphicFramePr/>
                      <a:graphic xmlns:a="http://schemas.openxmlformats.org/drawingml/2006/main">
                        <a:graphicData uri="http://schemas.microsoft.com/office/word/2010/wordprocessingShape">
                          <wps:wsp>
                            <wps:cNvSpPr txBox="1"/>
                            <wps:spPr>
                              <a:xfrm>
                                <a:off x="0" y="0"/>
                                <a:ext cx="2898476" cy="353683"/>
                              </a:xfrm>
                              <a:prstGeom prst="rect">
                                <a:avLst/>
                              </a:prstGeom>
                              <a:solidFill>
                                <a:schemeClr val="lt1"/>
                              </a:solidFill>
                              <a:ln w="6350">
                                <a:noFill/>
                              </a:ln>
                            </wps:spPr>
                            <wps:txbx>
                              <w:txbxContent>
                                <w:p w14:paraId="65FCF7A0" w14:textId="1029601E" w:rsidR="004C0A4E" w:rsidRPr="00D723DC" w:rsidRDefault="004C0A4E">
                                  <w:pPr>
                                    <w:rPr>
                                      <w:lang w:val="en-IN"/>
                                    </w:rPr>
                                  </w:pPr>
                                  <w:r>
                                    <w:rPr>
                                      <w:lang w:val="en-IN"/>
                                    </w:rPr>
                                    <w:t>Mentor: Dr. Sandeep Raghuvanshi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CA529" id="Text Box 7" o:spid="_x0000_s1027" type="#_x0000_t202" style="position:absolute;margin-left:-6.7pt;margin-top:343.4pt;width:228.25pt;height:27.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" fillcolor="white [3201]" stroked="f" strokeweight=".5pt">
                      <v:textbox>
                        <w:txbxContent>
                          <w:p w14:paraId="65FCF7A0" w14:textId="1029601E" w:rsidR="004C0A4E" w:rsidRPr="00D723DC" w:rsidRDefault="004C0A4E">
                            <w:pPr>
                              <w:rPr>
                                <w:lang w:val="en-IN"/>
                              </w:rPr>
                            </w:pPr>
                            <w:r>
                              <w:rPr>
                                <w:lang w:val="en-IN"/>
                              </w:rPr>
                              <w:t>Mentor: Dr. Sandeep Raghuvanshi</w:t>
                            </w:r>
                          </w:p>
                        </w:txbxContent>
                      </v:textbox>
                    </v:shape>
                  </w:pict>
                </mc:Fallback>
              </mc:AlternateContent>
            </w:r>
          </w:p>
        </w:tc>
      </w:tr>
      <w:tr w:rsidR="00D077E9" w14:paraId="1088AD63" w14:textId="77777777" w:rsidTr="00D077E9">
        <w:trPr>
          <w:trHeight w:val="2171"/>
        </w:trPr>
        <w:tc>
          <w:tcPr>
            <w:tcW w:w="5580" w:type="dxa"/>
            <w:tcBorders>
              <w:top w:val="nil"/>
              <w:left w:val="nil"/>
              <w:bottom w:val="nil"/>
              <w:right w:val="nil"/>
            </w:tcBorders>
          </w:tcPr>
          <w:sdt>
            <w:sdtPr>
              <w:id w:val="1080870105"/>
              <w:placeholder>
                <w:docPart w:val="2A8E1FFBB0DC44A88578D025A7BF6553"/>
              </w:placeholder>
              <w15:appearance w15:val="hidden"/>
            </w:sdtPr>
            <w:sdtContent>
              <w:p w14:paraId="2D08D25C" w14:textId="51A074E8"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0E2ABE">
                  <w:rPr>
                    <w:rStyle w:val="SubtitleChar"/>
                    <w:b w:val="0"/>
                    <w:noProof/>
                  </w:rPr>
                  <w:t>January 20</w:t>
                </w:r>
                <w:r w:rsidRPr="00D86945">
                  <w:rPr>
                    <w:rStyle w:val="SubtitleChar"/>
                    <w:b w:val="0"/>
                  </w:rPr>
                  <w:fldChar w:fldCharType="end"/>
                </w:r>
              </w:p>
            </w:sdtContent>
          </w:sdt>
          <w:p w14:paraId="467AD5B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8BB866" wp14:editId="712DF66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7D12C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1665D9E" w14:textId="77777777" w:rsidR="00D077E9" w:rsidRDefault="00D077E9" w:rsidP="00D077E9">
            <w:pPr>
              <w:rPr>
                <w:noProof/>
                <w:sz w:val="10"/>
                <w:szCs w:val="10"/>
              </w:rPr>
            </w:pPr>
          </w:p>
          <w:p w14:paraId="10C0AD7B" w14:textId="5D0E65C4" w:rsidR="00D077E9" w:rsidRDefault="00D723DC" w:rsidP="00D077E9">
            <w:r>
              <w:t>Team Members</w:t>
            </w:r>
            <w:r w:rsidR="00D077E9" w:rsidRPr="00B231E5">
              <w:t>:</w:t>
            </w:r>
            <w:r w:rsidR="00D077E9">
              <w:t xml:space="preserve"> </w:t>
            </w:r>
            <w:sdt>
              <w:sdtPr>
                <w:alias w:val="Your Name"/>
                <w:tag w:val="Your Name"/>
                <w:id w:val="-180584491"/>
                <w:placeholder>
                  <w:docPart w:val="3CDEA7F76AEE4BEAA0BDD94027E2DB8B"/>
                </w:placeholder>
                <w:dataBinding w:prefixMappings="xmlns:ns0='http://schemas.microsoft.com/office/2006/coverPageProps' " w:xpath="/ns0:CoverPageProperties[1]/ns0:CompanyFax[1]" w:storeItemID="{55AF091B-3C7A-41E3-B477-F2FDAA23CFDA}"/>
                <w15:appearance w15:val="hidden"/>
                <w:text w:multiLine="1"/>
              </w:sdtPr>
              <w:sdtContent>
                <w:r w:rsidR="005C463F">
                  <w:br/>
                  <w:t xml:space="preserve">Vasundhara Madan, Vimal Pandey, </w:t>
                </w:r>
                <w:r w:rsidR="005C463F">
                  <w:br/>
                  <w:t>Pradeep Kumar VP, Raghav Agarwal</w:t>
                </w:r>
                <w:r w:rsidR="005C463F">
                  <w:br/>
                </w:r>
                <w:proofErr w:type="spellStart"/>
                <w:r w:rsidR="005C463F">
                  <w:t>Apurba</w:t>
                </w:r>
                <w:proofErr w:type="spellEnd"/>
                <w:r w:rsidR="005C463F">
                  <w:t xml:space="preserve"> Banerjee</w:t>
                </w:r>
              </w:sdtContent>
            </w:sdt>
          </w:p>
          <w:p w14:paraId="4ACC092C" w14:textId="77777777" w:rsidR="00D077E9" w:rsidRPr="00D86945" w:rsidRDefault="00D077E9" w:rsidP="00D077E9">
            <w:pPr>
              <w:rPr>
                <w:noProof/>
                <w:sz w:val="10"/>
                <w:szCs w:val="10"/>
              </w:rPr>
            </w:pPr>
          </w:p>
        </w:tc>
      </w:tr>
    </w:tbl>
    <w:p w14:paraId="66705E9E" w14:textId="3754F70F" w:rsidR="00AA315D" w:rsidRDefault="00D077E9">
      <w:pPr>
        <w:spacing w:after="200"/>
      </w:pPr>
      <w:r>
        <w:rPr>
          <w:noProof/>
        </w:rPr>
        <mc:AlternateContent>
          <mc:Choice Requires="wps">
            <w:drawing>
              <wp:anchor distT="0" distB="0" distL="114300" distR="114300" simplePos="0" relativeHeight="251659264" behindDoc="1" locked="0" layoutInCell="1" allowOverlap="1" wp14:anchorId="38F7FDA6" wp14:editId="34B4AEBC">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5C41F"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47A18C5" wp14:editId="7045037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2FCC5" w14:textId="77777777" w:rsidR="004C0A4E" w:rsidRPr="00273AD3" w:rsidRDefault="004C0A4E" w:rsidP="00273AD3">
                            <w:pPr>
                              <w:pStyle w:val="Title"/>
                              <w:rPr>
                                <w:sz w:val="56"/>
                                <w:szCs w:val="56"/>
                              </w:rPr>
                            </w:pPr>
                            <w:r w:rsidRPr="00273AD3">
                              <w:rPr>
                                <w:sz w:val="56"/>
                                <w:szCs w:val="56"/>
                              </w:rPr>
                              <w:t>Automatic Ticket Assignment System</w:t>
                            </w:r>
                          </w:p>
                          <w:p w14:paraId="3EC39557" w14:textId="77777777" w:rsidR="004C0A4E" w:rsidRDefault="004C0A4E" w:rsidP="00273A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7A18C5" id="Rectangle 3" o:spid="_x0000_s1028"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YGtAIAAME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" fillcolor="white [3212]" stroked="f" strokeweight="2pt">
                <v:textbox>
                  <w:txbxContent>
                    <w:p w14:paraId="22A2FCC5" w14:textId="77777777" w:rsidR="004C0A4E" w:rsidRPr="00273AD3" w:rsidRDefault="004C0A4E" w:rsidP="00273AD3">
                      <w:pPr>
                        <w:pStyle w:val="Title"/>
                        <w:rPr>
                          <w:sz w:val="56"/>
                          <w:szCs w:val="56"/>
                        </w:rPr>
                      </w:pPr>
                      <w:r w:rsidRPr="00273AD3">
                        <w:rPr>
                          <w:sz w:val="56"/>
                          <w:szCs w:val="56"/>
                        </w:rPr>
                        <w:t>Automatic Ticket Assignment System</w:t>
                      </w:r>
                    </w:p>
                    <w:p w14:paraId="3EC39557" w14:textId="77777777" w:rsidR="004C0A4E" w:rsidRDefault="004C0A4E" w:rsidP="00273AD3">
                      <w:pPr>
                        <w:jc w:val="center"/>
                      </w:pPr>
                    </w:p>
                  </w:txbxContent>
                </v:textbox>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411691640"/>
        <w:docPartObj>
          <w:docPartGallery w:val="Table of Contents"/>
          <w:docPartUnique/>
        </w:docPartObj>
      </w:sdtPr>
      <w:sdtEndPr>
        <w:rPr>
          <w:bCs/>
          <w:noProof/>
        </w:rPr>
      </w:sdtEndPr>
      <w:sdtContent>
        <w:p w14:paraId="70935C67" w14:textId="7EDCFB5B" w:rsidR="00382864" w:rsidRPr="00382864" w:rsidRDefault="00AA315D" w:rsidP="0090067B">
          <w:pPr>
            <w:pStyle w:val="TOCHeading"/>
          </w:pPr>
          <w:r>
            <w:t>Table of Contents</w:t>
          </w:r>
        </w:p>
        <w:p w14:paraId="564FEA72" w14:textId="2020AE98" w:rsidR="00C41C52" w:rsidRDefault="00AA315D">
          <w:pPr>
            <w:pStyle w:val="TOC1"/>
            <w:tabs>
              <w:tab w:val="right" w:leader="dot" w:pos="9926"/>
            </w:tabs>
            <w:rPr>
              <w:b w:val="0"/>
              <w:noProof/>
              <w:color w:val="auto"/>
              <w:sz w:val="22"/>
              <w:lang w:val="en-IN" w:eastAsia="en-IN"/>
            </w:rPr>
          </w:pPr>
          <w:r>
            <w:fldChar w:fldCharType="begin"/>
          </w:r>
          <w:r>
            <w:instrText xml:space="preserve"> TOC \o "1-3" \h \z \u </w:instrText>
          </w:r>
          <w:r>
            <w:fldChar w:fldCharType="separate"/>
          </w:r>
          <w:hyperlink w:anchor="_Toc62081178" w:history="1">
            <w:r w:rsidR="00C41C52" w:rsidRPr="003119B1">
              <w:rPr>
                <w:rStyle w:val="Hyperlink"/>
                <w:noProof/>
              </w:rPr>
              <w:t>Introduction</w:t>
            </w:r>
            <w:r w:rsidR="00C41C52">
              <w:rPr>
                <w:noProof/>
                <w:webHidden/>
              </w:rPr>
              <w:tab/>
            </w:r>
            <w:r w:rsidR="00C41C52">
              <w:rPr>
                <w:noProof/>
                <w:webHidden/>
              </w:rPr>
              <w:fldChar w:fldCharType="begin"/>
            </w:r>
            <w:r w:rsidR="00C41C52">
              <w:rPr>
                <w:noProof/>
                <w:webHidden/>
              </w:rPr>
              <w:instrText xml:space="preserve"> PAGEREF _Toc62081178 \h </w:instrText>
            </w:r>
            <w:r w:rsidR="00C41C52">
              <w:rPr>
                <w:noProof/>
                <w:webHidden/>
              </w:rPr>
            </w:r>
            <w:r w:rsidR="00C41C52">
              <w:rPr>
                <w:noProof/>
                <w:webHidden/>
              </w:rPr>
              <w:fldChar w:fldCharType="separate"/>
            </w:r>
            <w:r w:rsidR="00C41C52">
              <w:rPr>
                <w:noProof/>
                <w:webHidden/>
              </w:rPr>
              <w:t>4</w:t>
            </w:r>
            <w:r w:rsidR="00C41C52">
              <w:rPr>
                <w:noProof/>
                <w:webHidden/>
              </w:rPr>
              <w:fldChar w:fldCharType="end"/>
            </w:r>
          </w:hyperlink>
        </w:p>
        <w:p w14:paraId="52E20E66" w14:textId="5B0AEF7C" w:rsidR="00C41C52" w:rsidRDefault="00C41C52">
          <w:pPr>
            <w:pStyle w:val="TOC1"/>
            <w:tabs>
              <w:tab w:val="right" w:leader="dot" w:pos="9926"/>
            </w:tabs>
            <w:rPr>
              <w:b w:val="0"/>
              <w:noProof/>
              <w:color w:val="auto"/>
              <w:sz w:val="22"/>
              <w:lang w:val="en-IN" w:eastAsia="en-IN"/>
            </w:rPr>
          </w:pPr>
          <w:hyperlink w:anchor="_Toc62081179" w:history="1">
            <w:r w:rsidRPr="003119B1">
              <w:rPr>
                <w:rStyle w:val="Hyperlink"/>
                <w:noProof/>
              </w:rPr>
              <w:t>Problem Statement</w:t>
            </w:r>
            <w:r>
              <w:rPr>
                <w:noProof/>
                <w:webHidden/>
              </w:rPr>
              <w:tab/>
            </w:r>
            <w:r>
              <w:rPr>
                <w:noProof/>
                <w:webHidden/>
              </w:rPr>
              <w:fldChar w:fldCharType="begin"/>
            </w:r>
            <w:r>
              <w:rPr>
                <w:noProof/>
                <w:webHidden/>
              </w:rPr>
              <w:instrText xml:space="preserve"> PAGEREF _Toc62081179 \h </w:instrText>
            </w:r>
            <w:r>
              <w:rPr>
                <w:noProof/>
                <w:webHidden/>
              </w:rPr>
            </w:r>
            <w:r>
              <w:rPr>
                <w:noProof/>
                <w:webHidden/>
              </w:rPr>
              <w:fldChar w:fldCharType="separate"/>
            </w:r>
            <w:r>
              <w:rPr>
                <w:noProof/>
                <w:webHidden/>
              </w:rPr>
              <w:t>5</w:t>
            </w:r>
            <w:r>
              <w:rPr>
                <w:noProof/>
                <w:webHidden/>
              </w:rPr>
              <w:fldChar w:fldCharType="end"/>
            </w:r>
          </w:hyperlink>
        </w:p>
        <w:p w14:paraId="454F49FA" w14:textId="2ACF208E" w:rsidR="00C41C52" w:rsidRDefault="00C41C52">
          <w:pPr>
            <w:pStyle w:val="TOC1"/>
            <w:tabs>
              <w:tab w:val="right" w:leader="dot" w:pos="9926"/>
            </w:tabs>
            <w:rPr>
              <w:b w:val="0"/>
              <w:noProof/>
              <w:color w:val="auto"/>
              <w:sz w:val="22"/>
              <w:lang w:val="en-IN" w:eastAsia="en-IN"/>
            </w:rPr>
          </w:pPr>
          <w:hyperlink w:anchor="_Toc62081180" w:history="1">
            <w:r w:rsidRPr="003119B1">
              <w:rPr>
                <w:rStyle w:val="Hyperlink"/>
                <w:noProof/>
              </w:rPr>
              <w:t>Objective</w:t>
            </w:r>
            <w:r>
              <w:rPr>
                <w:noProof/>
                <w:webHidden/>
              </w:rPr>
              <w:tab/>
            </w:r>
            <w:r>
              <w:rPr>
                <w:noProof/>
                <w:webHidden/>
              </w:rPr>
              <w:fldChar w:fldCharType="begin"/>
            </w:r>
            <w:r>
              <w:rPr>
                <w:noProof/>
                <w:webHidden/>
              </w:rPr>
              <w:instrText xml:space="preserve"> PAGEREF _Toc62081180 \h </w:instrText>
            </w:r>
            <w:r>
              <w:rPr>
                <w:noProof/>
                <w:webHidden/>
              </w:rPr>
            </w:r>
            <w:r>
              <w:rPr>
                <w:noProof/>
                <w:webHidden/>
              </w:rPr>
              <w:fldChar w:fldCharType="separate"/>
            </w:r>
            <w:r>
              <w:rPr>
                <w:noProof/>
                <w:webHidden/>
              </w:rPr>
              <w:t>6</w:t>
            </w:r>
            <w:r>
              <w:rPr>
                <w:noProof/>
                <w:webHidden/>
              </w:rPr>
              <w:fldChar w:fldCharType="end"/>
            </w:r>
          </w:hyperlink>
        </w:p>
        <w:p w14:paraId="0DD5DD61" w14:textId="2C174825" w:rsidR="00C41C52" w:rsidRDefault="00C41C52">
          <w:pPr>
            <w:pStyle w:val="TOC1"/>
            <w:tabs>
              <w:tab w:val="right" w:leader="dot" w:pos="9926"/>
            </w:tabs>
            <w:rPr>
              <w:b w:val="0"/>
              <w:noProof/>
              <w:color w:val="auto"/>
              <w:sz w:val="22"/>
              <w:lang w:val="en-IN" w:eastAsia="en-IN"/>
            </w:rPr>
          </w:pPr>
          <w:hyperlink w:anchor="_Toc62081181" w:history="1">
            <w:r w:rsidRPr="003119B1">
              <w:rPr>
                <w:rStyle w:val="Hyperlink"/>
                <w:noProof/>
              </w:rPr>
              <w:t>EDA (Exploratory Data Analytics)</w:t>
            </w:r>
            <w:r>
              <w:rPr>
                <w:noProof/>
                <w:webHidden/>
              </w:rPr>
              <w:tab/>
            </w:r>
            <w:r>
              <w:rPr>
                <w:noProof/>
                <w:webHidden/>
              </w:rPr>
              <w:fldChar w:fldCharType="begin"/>
            </w:r>
            <w:r>
              <w:rPr>
                <w:noProof/>
                <w:webHidden/>
              </w:rPr>
              <w:instrText xml:space="preserve"> PAGEREF _Toc62081181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14:paraId="609A98BF" w14:textId="7B91C61F" w:rsidR="00C41C52" w:rsidRDefault="00C41C52">
          <w:pPr>
            <w:pStyle w:val="TOC2"/>
            <w:tabs>
              <w:tab w:val="right" w:leader="dot" w:pos="9926"/>
            </w:tabs>
            <w:rPr>
              <w:b w:val="0"/>
              <w:noProof/>
              <w:color w:val="auto"/>
              <w:sz w:val="22"/>
              <w:lang w:val="en-IN" w:eastAsia="en-IN"/>
            </w:rPr>
          </w:pPr>
          <w:hyperlink w:anchor="_Toc62081182" w:history="1">
            <w:r w:rsidRPr="003119B1">
              <w:rPr>
                <w:rStyle w:val="Hyperlink"/>
                <w:noProof/>
              </w:rPr>
              <w:t>Data Findings</w:t>
            </w:r>
            <w:r>
              <w:rPr>
                <w:noProof/>
                <w:webHidden/>
              </w:rPr>
              <w:tab/>
            </w:r>
            <w:r>
              <w:rPr>
                <w:noProof/>
                <w:webHidden/>
              </w:rPr>
              <w:fldChar w:fldCharType="begin"/>
            </w:r>
            <w:r>
              <w:rPr>
                <w:noProof/>
                <w:webHidden/>
              </w:rPr>
              <w:instrText xml:space="preserve"> PAGEREF _Toc62081182 \h </w:instrText>
            </w:r>
            <w:r>
              <w:rPr>
                <w:noProof/>
                <w:webHidden/>
              </w:rPr>
            </w:r>
            <w:r>
              <w:rPr>
                <w:noProof/>
                <w:webHidden/>
              </w:rPr>
              <w:fldChar w:fldCharType="separate"/>
            </w:r>
            <w:r>
              <w:rPr>
                <w:noProof/>
                <w:webHidden/>
              </w:rPr>
              <w:t>6</w:t>
            </w:r>
            <w:r>
              <w:rPr>
                <w:noProof/>
                <w:webHidden/>
              </w:rPr>
              <w:fldChar w:fldCharType="end"/>
            </w:r>
          </w:hyperlink>
        </w:p>
        <w:p w14:paraId="25E2AE4E" w14:textId="2C4C4CC2" w:rsidR="00C41C52" w:rsidRDefault="00C41C52">
          <w:pPr>
            <w:pStyle w:val="TOC2"/>
            <w:tabs>
              <w:tab w:val="right" w:leader="dot" w:pos="9926"/>
            </w:tabs>
            <w:rPr>
              <w:b w:val="0"/>
              <w:noProof/>
              <w:color w:val="auto"/>
              <w:sz w:val="22"/>
              <w:lang w:val="en-IN" w:eastAsia="en-IN"/>
            </w:rPr>
          </w:pPr>
          <w:hyperlink w:anchor="_Toc62081183" w:history="1">
            <w:r w:rsidRPr="003119B1">
              <w:rPr>
                <w:rStyle w:val="Hyperlink"/>
                <w:noProof/>
              </w:rPr>
              <w:t>Feature Engineering</w:t>
            </w:r>
            <w:r>
              <w:rPr>
                <w:noProof/>
                <w:webHidden/>
              </w:rPr>
              <w:tab/>
            </w:r>
            <w:r>
              <w:rPr>
                <w:noProof/>
                <w:webHidden/>
              </w:rPr>
              <w:fldChar w:fldCharType="begin"/>
            </w:r>
            <w:r>
              <w:rPr>
                <w:noProof/>
                <w:webHidden/>
              </w:rPr>
              <w:instrText xml:space="preserve"> PAGEREF _Toc62081183 \h </w:instrText>
            </w:r>
            <w:r>
              <w:rPr>
                <w:noProof/>
                <w:webHidden/>
              </w:rPr>
            </w:r>
            <w:r>
              <w:rPr>
                <w:noProof/>
                <w:webHidden/>
              </w:rPr>
              <w:fldChar w:fldCharType="separate"/>
            </w:r>
            <w:r>
              <w:rPr>
                <w:noProof/>
                <w:webHidden/>
              </w:rPr>
              <w:t>7</w:t>
            </w:r>
            <w:r>
              <w:rPr>
                <w:noProof/>
                <w:webHidden/>
              </w:rPr>
              <w:fldChar w:fldCharType="end"/>
            </w:r>
          </w:hyperlink>
        </w:p>
        <w:p w14:paraId="0445B4CA" w14:textId="64AC7866" w:rsidR="00C41C52" w:rsidRDefault="00C41C52">
          <w:pPr>
            <w:pStyle w:val="TOC2"/>
            <w:tabs>
              <w:tab w:val="right" w:leader="dot" w:pos="9926"/>
            </w:tabs>
            <w:rPr>
              <w:b w:val="0"/>
              <w:noProof/>
              <w:color w:val="auto"/>
              <w:sz w:val="22"/>
              <w:lang w:val="en-IN" w:eastAsia="en-IN"/>
            </w:rPr>
          </w:pPr>
          <w:hyperlink w:anchor="_Toc62081184" w:history="1">
            <w:r w:rsidRPr="003119B1">
              <w:rPr>
                <w:rStyle w:val="Hyperlink"/>
                <w:noProof/>
              </w:rPr>
              <w:t>Visual Analysis</w:t>
            </w:r>
            <w:r>
              <w:rPr>
                <w:noProof/>
                <w:webHidden/>
              </w:rPr>
              <w:tab/>
            </w:r>
            <w:r>
              <w:rPr>
                <w:noProof/>
                <w:webHidden/>
              </w:rPr>
              <w:fldChar w:fldCharType="begin"/>
            </w:r>
            <w:r>
              <w:rPr>
                <w:noProof/>
                <w:webHidden/>
              </w:rPr>
              <w:instrText xml:space="preserve"> PAGEREF _Toc62081184 \h </w:instrText>
            </w:r>
            <w:r>
              <w:rPr>
                <w:noProof/>
                <w:webHidden/>
              </w:rPr>
            </w:r>
            <w:r>
              <w:rPr>
                <w:noProof/>
                <w:webHidden/>
              </w:rPr>
              <w:fldChar w:fldCharType="separate"/>
            </w:r>
            <w:r>
              <w:rPr>
                <w:noProof/>
                <w:webHidden/>
              </w:rPr>
              <w:t>8</w:t>
            </w:r>
            <w:r>
              <w:rPr>
                <w:noProof/>
                <w:webHidden/>
              </w:rPr>
              <w:fldChar w:fldCharType="end"/>
            </w:r>
          </w:hyperlink>
        </w:p>
        <w:p w14:paraId="013563AE" w14:textId="1D202012" w:rsidR="00C41C52" w:rsidRDefault="00C41C52">
          <w:pPr>
            <w:pStyle w:val="TOC1"/>
            <w:tabs>
              <w:tab w:val="right" w:leader="dot" w:pos="9926"/>
            </w:tabs>
            <w:rPr>
              <w:b w:val="0"/>
              <w:noProof/>
              <w:color w:val="auto"/>
              <w:sz w:val="22"/>
              <w:lang w:val="en-IN" w:eastAsia="en-IN"/>
            </w:rPr>
          </w:pPr>
          <w:hyperlink w:anchor="_Toc62081185" w:history="1">
            <w:r w:rsidRPr="003119B1">
              <w:rPr>
                <w:rStyle w:val="Hyperlink"/>
                <w:noProof/>
              </w:rPr>
              <w:t>Text Preprocessing</w:t>
            </w:r>
            <w:r>
              <w:rPr>
                <w:noProof/>
                <w:webHidden/>
              </w:rPr>
              <w:tab/>
            </w:r>
            <w:r>
              <w:rPr>
                <w:noProof/>
                <w:webHidden/>
              </w:rPr>
              <w:fldChar w:fldCharType="begin"/>
            </w:r>
            <w:r>
              <w:rPr>
                <w:noProof/>
                <w:webHidden/>
              </w:rPr>
              <w:instrText xml:space="preserve"> PAGEREF _Toc62081185 \h </w:instrText>
            </w:r>
            <w:r>
              <w:rPr>
                <w:noProof/>
                <w:webHidden/>
              </w:rPr>
            </w:r>
            <w:r>
              <w:rPr>
                <w:noProof/>
                <w:webHidden/>
              </w:rPr>
              <w:fldChar w:fldCharType="separate"/>
            </w:r>
            <w:r>
              <w:rPr>
                <w:noProof/>
                <w:webHidden/>
              </w:rPr>
              <w:t>12</w:t>
            </w:r>
            <w:r>
              <w:rPr>
                <w:noProof/>
                <w:webHidden/>
              </w:rPr>
              <w:fldChar w:fldCharType="end"/>
            </w:r>
          </w:hyperlink>
        </w:p>
        <w:p w14:paraId="783DC9D2" w14:textId="71C0D5E3" w:rsidR="00C41C52" w:rsidRDefault="00C41C52">
          <w:pPr>
            <w:pStyle w:val="TOC1"/>
            <w:tabs>
              <w:tab w:val="right" w:leader="dot" w:pos="9926"/>
            </w:tabs>
            <w:rPr>
              <w:b w:val="0"/>
              <w:noProof/>
              <w:color w:val="auto"/>
              <w:sz w:val="22"/>
              <w:lang w:val="en-IN" w:eastAsia="en-IN"/>
            </w:rPr>
          </w:pPr>
          <w:hyperlink w:anchor="_Toc62081186" w:history="1">
            <w:r w:rsidRPr="003119B1">
              <w:rPr>
                <w:rStyle w:val="Hyperlink"/>
                <w:noProof/>
              </w:rPr>
              <w:t>Modelling</w:t>
            </w:r>
            <w:r>
              <w:rPr>
                <w:noProof/>
                <w:webHidden/>
              </w:rPr>
              <w:tab/>
            </w:r>
            <w:r>
              <w:rPr>
                <w:noProof/>
                <w:webHidden/>
              </w:rPr>
              <w:fldChar w:fldCharType="begin"/>
            </w:r>
            <w:r>
              <w:rPr>
                <w:noProof/>
                <w:webHidden/>
              </w:rPr>
              <w:instrText xml:space="preserve"> PAGEREF _Toc62081186 \h </w:instrText>
            </w:r>
            <w:r>
              <w:rPr>
                <w:noProof/>
                <w:webHidden/>
              </w:rPr>
            </w:r>
            <w:r>
              <w:rPr>
                <w:noProof/>
                <w:webHidden/>
              </w:rPr>
              <w:fldChar w:fldCharType="separate"/>
            </w:r>
            <w:r>
              <w:rPr>
                <w:noProof/>
                <w:webHidden/>
              </w:rPr>
              <w:t>13</w:t>
            </w:r>
            <w:r>
              <w:rPr>
                <w:noProof/>
                <w:webHidden/>
              </w:rPr>
              <w:fldChar w:fldCharType="end"/>
            </w:r>
          </w:hyperlink>
        </w:p>
        <w:p w14:paraId="757485A8" w14:textId="76F8BA06" w:rsidR="00C41C52" w:rsidRDefault="00C41C52">
          <w:pPr>
            <w:pStyle w:val="TOC2"/>
            <w:tabs>
              <w:tab w:val="right" w:leader="dot" w:pos="9926"/>
            </w:tabs>
            <w:rPr>
              <w:b w:val="0"/>
              <w:noProof/>
              <w:color w:val="auto"/>
              <w:sz w:val="22"/>
              <w:lang w:val="en-IN" w:eastAsia="en-IN"/>
            </w:rPr>
          </w:pPr>
          <w:hyperlink w:anchor="_Toc62081187" w:history="1">
            <w:r w:rsidRPr="003119B1">
              <w:rPr>
                <w:rStyle w:val="Hyperlink"/>
                <w:noProof/>
                <w:lang w:val="en-IN"/>
              </w:rPr>
              <w:t>ML Based Classification models with TF-IDF</w:t>
            </w:r>
            <w:r>
              <w:rPr>
                <w:noProof/>
                <w:webHidden/>
              </w:rPr>
              <w:tab/>
            </w:r>
            <w:r>
              <w:rPr>
                <w:noProof/>
                <w:webHidden/>
              </w:rPr>
              <w:fldChar w:fldCharType="begin"/>
            </w:r>
            <w:r>
              <w:rPr>
                <w:noProof/>
                <w:webHidden/>
              </w:rPr>
              <w:instrText xml:space="preserve"> PAGEREF _Toc62081187 \h </w:instrText>
            </w:r>
            <w:r>
              <w:rPr>
                <w:noProof/>
                <w:webHidden/>
              </w:rPr>
            </w:r>
            <w:r>
              <w:rPr>
                <w:noProof/>
                <w:webHidden/>
              </w:rPr>
              <w:fldChar w:fldCharType="separate"/>
            </w:r>
            <w:r>
              <w:rPr>
                <w:noProof/>
                <w:webHidden/>
              </w:rPr>
              <w:t>13</w:t>
            </w:r>
            <w:r>
              <w:rPr>
                <w:noProof/>
                <w:webHidden/>
              </w:rPr>
              <w:fldChar w:fldCharType="end"/>
            </w:r>
          </w:hyperlink>
        </w:p>
        <w:p w14:paraId="123879E4" w14:textId="1BF9DC6F" w:rsidR="00C41C52" w:rsidRDefault="00C41C52">
          <w:pPr>
            <w:pStyle w:val="TOC2"/>
            <w:tabs>
              <w:tab w:val="right" w:leader="dot" w:pos="9926"/>
            </w:tabs>
            <w:rPr>
              <w:b w:val="0"/>
              <w:noProof/>
              <w:color w:val="auto"/>
              <w:sz w:val="22"/>
              <w:lang w:val="en-IN" w:eastAsia="en-IN"/>
            </w:rPr>
          </w:pPr>
          <w:hyperlink w:anchor="_Toc62081188" w:history="1">
            <w:r w:rsidRPr="003119B1">
              <w:rPr>
                <w:rStyle w:val="Hyperlink"/>
                <w:noProof/>
                <w:lang w:val="en-IN"/>
              </w:rPr>
              <w:t>ML Based Classifier with Glove Embeddings</w:t>
            </w:r>
            <w:r>
              <w:rPr>
                <w:noProof/>
                <w:webHidden/>
              </w:rPr>
              <w:tab/>
            </w:r>
            <w:r>
              <w:rPr>
                <w:noProof/>
                <w:webHidden/>
              </w:rPr>
              <w:fldChar w:fldCharType="begin"/>
            </w:r>
            <w:r>
              <w:rPr>
                <w:noProof/>
                <w:webHidden/>
              </w:rPr>
              <w:instrText xml:space="preserve"> PAGEREF _Toc62081188 \h </w:instrText>
            </w:r>
            <w:r>
              <w:rPr>
                <w:noProof/>
                <w:webHidden/>
              </w:rPr>
            </w:r>
            <w:r>
              <w:rPr>
                <w:noProof/>
                <w:webHidden/>
              </w:rPr>
              <w:fldChar w:fldCharType="separate"/>
            </w:r>
            <w:r>
              <w:rPr>
                <w:noProof/>
                <w:webHidden/>
              </w:rPr>
              <w:t>13</w:t>
            </w:r>
            <w:r>
              <w:rPr>
                <w:noProof/>
                <w:webHidden/>
              </w:rPr>
              <w:fldChar w:fldCharType="end"/>
            </w:r>
          </w:hyperlink>
        </w:p>
        <w:p w14:paraId="1BA8DD0C" w14:textId="79C4E880" w:rsidR="00C41C52" w:rsidRDefault="00C41C52">
          <w:pPr>
            <w:pStyle w:val="TOC2"/>
            <w:tabs>
              <w:tab w:val="right" w:leader="dot" w:pos="9926"/>
            </w:tabs>
            <w:rPr>
              <w:b w:val="0"/>
              <w:noProof/>
              <w:color w:val="auto"/>
              <w:sz w:val="22"/>
              <w:lang w:val="en-IN" w:eastAsia="en-IN"/>
            </w:rPr>
          </w:pPr>
          <w:hyperlink w:anchor="_Toc62081189" w:history="1">
            <w:r w:rsidRPr="003119B1">
              <w:rPr>
                <w:rStyle w:val="Hyperlink"/>
                <w:noProof/>
                <w:lang w:val="en-IN"/>
              </w:rPr>
              <w:t>AI Based Classification Models</w:t>
            </w:r>
            <w:r>
              <w:rPr>
                <w:noProof/>
                <w:webHidden/>
              </w:rPr>
              <w:tab/>
            </w:r>
            <w:r>
              <w:rPr>
                <w:noProof/>
                <w:webHidden/>
              </w:rPr>
              <w:fldChar w:fldCharType="begin"/>
            </w:r>
            <w:r>
              <w:rPr>
                <w:noProof/>
                <w:webHidden/>
              </w:rPr>
              <w:instrText xml:space="preserve"> PAGEREF _Toc62081189 \h </w:instrText>
            </w:r>
            <w:r>
              <w:rPr>
                <w:noProof/>
                <w:webHidden/>
              </w:rPr>
            </w:r>
            <w:r>
              <w:rPr>
                <w:noProof/>
                <w:webHidden/>
              </w:rPr>
              <w:fldChar w:fldCharType="separate"/>
            </w:r>
            <w:r>
              <w:rPr>
                <w:noProof/>
                <w:webHidden/>
              </w:rPr>
              <w:t>14</w:t>
            </w:r>
            <w:r>
              <w:rPr>
                <w:noProof/>
                <w:webHidden/>
              </w:rPr>
              <w:fldChar w:fldCharType="end"/>
            </w:r>
          </w:hyperlink>
        </w:p>
        <w:p w14:paraId="3834D832" w14:textId="536D4D69" w:rsidR="00C41C52" w:rsidRDefault="00C41C52">
          <w:pPr>
            <w:pStyle w:val="TOC2"/>
            <w:tabs>
              <w:tab w:val="right" w:leader="dot" w:pos="9926"/>
            </w:tabs>
            <w:rPr>
              <w:b w:val="0"/>
              <w:noProof/>
              <w:color w:val="auto"/>
              <w:sz w:val="22"/>
              <w:lang w:val="en-IN" w:eastAsia="en-IN"/>
            </w:rPr>
          </w:pPr>
          <w:hyperlink w:anchor="_Toc62081190" w:history="1">
            <w:r w:rsidRPr="003119B1">
              <w:rPr>
                <w:rStyle w:val="Hyperlink"/>
                <w:noProof/>
              </w:rPr>
              <w:t>AI Based Models: Architectural Details</w:t>
            </w:r>
            <w:r>
              <w:rPr>
                <w:noProof/>
                <w:webHidden/>
              </w:rPr>
              <w:tab/>
            </w:r>
            <w:r>
              <w:rPr>
                <w:noProof/>
                <w:webHidden/>
              </w:rPr>
              <w:fldChar w:fldCharType="begin"/>
            </w:r>
            <w:r>
              <w:rPr>
                <w:noProof/>
                <w:webHidden/>
              </w:rPr>
              <w:instrText xml:space="preserve"> PAGEREF _Toc62081190 \h </w:instrText>
            </w:r>
            <w:r>
              <w:rPr>
                <w:noProof/>
                <w:webHidden/>
              </w:rPr>
            </w:r>
            <w:r>
              <w:rPr>
                <w:noProof/>
                <w:webHidden/>
              </w:rPr>
              <w:fldChar w:fldCharType="separate"/>
            </w:r>
            <w:r>
              <w:rPr>
                <w:noProof/>
                <w:webHidden/>
              </w:rPr>
              <w:t>14</w:t>
            </w:r>
            <w:r>
              <w:rPr>
                <w:noProof/>
                <w:webHidden/>
              </w:rPr>
              <w:fldChar w:fldCharType="end"/>
            </w:r>
          </w:hyperlink>
        </w:p>
        <w:p w14:paraId="5E56D0E7" w14:textId="63F1A8BF" w:rsidR="00C41C52" w:rsidRDefault="00C41C52">
          <w:pPr>
            <w:pStyle w:val="TOC1"/>
            <w:tabs>
              <w:tab w:val="right" w:leader="dot" w:pos="9926"/>
            </w:tabs>
            <w:rPr>
              <w:b w:val="0"/>
              <w:noProof/>
              <w:color w:val="auto"/>
              <w:sz w:val="22"/>
              <w:lang w:val="en-IN" w:eastAsia="en-IN"/>
            </w:rPr>
          </w:pPr>
          <w:hyperlink w:anchor="_Toc62081191" w:history="1">
            <w:r w:rsidRPr="003119B1">
              <w:rPr>
                <w:rStyle w:val="Hyperlink"/>
                <w:noProof/>
              </w:rPr>
              <w:t>How to Improve Model Performance</w:t>
            </w:r>
            <w:r>
              <w:rPr>
                <w:noProof/>
                <w:webHidden/>
              </w:rPr>
              <w:tab/>
            </w:r>
            <w:r>
              <w:rPr>
                <w:noProof/>
                <w:webHidden/>
              </w:rPr>
              <w:fldChar w:fldCharType="begin"/>
            </w:r>
            <w:r>
              <w:rPr>
                <w:noProof/>
                <w:webHidden/>
              </w:rPr>
              <w:instrText xml:space="preserve"> PAGEREF _Toc62081191 \h </w:instrText>
            </w:r>
            <w:r>
              <w:rPr>
                <w:noProof/>
                <w:webHidden/>
              </w:rPr>
            </w:r>
            <w:r>
              <w:rPr>
                <w:noProof/>
                <w:webHidden/>
              </w:rPr>
              <w:fldChar w:fldCharType="separate"/>
            </w:r>
            <w:r>
              <w:rPr>
                <w:noProof/>
                <w:webHidden/>
              </w:rPr>
              <w:t>15</w:t>
            </w:r>
            <w:r>
              <w:rPr>
                <w:noProof/>
                <w:webHidden/>
              </w:rPr>
              <w:fldChar w:fldCharType="end"/>
            </w:r>
          </w:hyperlink>
        </w:p>
        <w:p w14:paraId="4399067C" w14:textId="1B6782D9" w:rsidR="00C41C52" w:rsidRDefault="00C41C52">
          <w:pPr>
            <w:pStyle w:val="TOC1"/>
            <w:tabs>
              <w:tab w:val="right" w:leader="dot" w:pos="9926"/>
            </w:tabs>
            <w:rPr>
              <w:b w:val="0"/>
              <w:noProof/>
              <w:color w:val="auto"/>
              <w:sz w:val="22"/>
              <w:lang w:val="en-IN" w:eastAsia="en-IN"/>
            </w:rPr>
          </w:pPr>
          <w:hyperlink w:anchor="_Toc62081192" w:history="1">
            <w:r w:rsidRPr="003119B1">
              <w:rPr>
                <w:rStyle w:val="Hyperlink"/>
                <w:noProof/>
              </w:rPr>
              <w:t>Model Selection and Hyper Tuning</w:t>
            </w:r>
            <w:r>
              <w:rPr>
                <w:noProof/>
                <w:webHidden/>
              </w:rPr>
              <w:tab/>
            </w:r>
            <w:r>
              <w:rPr>
                <w:noProof/>
                <w:webHidden/>
              </w:rPr>
              <w:fldChar w:fldCharType="begin"/>
            </w:r>
            <w:r>
              <w:rPr>
                <w:noProof/>
                <w:webHidden/>
              </w:rPr>
              <w:instrText xml:space="preserve"> PAGEREF _Toc62081192 \h </w:instrText>
            </w:r>
            <w:r>
              <w:rPr>
                <w:noProof/>
                <w:webHidden/>
              </w:rPr>
            </w:r>
            <w:r>
              <w:rPr>
                <w:noProof/>
                <w:webHidden/>
              </w:rPr>
              <w:fldChar w:fldCharType="separate"/>
            </w:r>
            <w:r>
              <w:rPr>
                <w:noProof/>
                <w:webHidden/>
              </w:rPr>
              <w:t>15</w:t>
            </w:r>
            <w:r>
              <w:rPr>
                <w:noProof/>
                <w:webHidden/>
              </w:rPr>
              <w:fldChar w:fldCharType="end"/>
            </w:r>
          </w:hyperlink>
        </w:p>
        <w:p w14:paraId="609A9158" w14:textId="56200EA5" w:rsidR="00C41C52" w:rsidRDefault="00C41C52">
          <w:pPr>
            <w:pStyle w:val="TOC2"/>
            <w:tabs>
              <w:tab w:val="right" w:leader="dot" w:pos="9926"/>
            </w:tabs>
            <w:rPr>
              <w:b w:val="0"/>
              <w:noProof/>
              <w:color w:val="auto"/>
              <w:sz w:val="22"/>
              <w:lang w:val="en-IN" w:eastAsia="en-IN"/>
            </w:rPr>
          </w:pPr>
          <w:hyperlink w:anchor="_Toc62081193" w:history="1">
            <w:r w:rsidRPr="003119B1">
              <w:rPr>
                <w:rStyle w:val="Hyperlink"/>
                <w:noProof/>
              </w:rPr>
              <w:t>ML based Classifiers</w:t>
            </w:r>
            <w:r>
              <w:rPr>
                <w:noProof/>
                <w:webHidden/>
              </w:rPr>
              <w:tab/>
            </w:r>
            <w:r>
              <w:rPr>
                <w:noProof/>
                <w:webHidden/>
              </w:rPr>
              <w:fldChar w:fldCharType="begin"/>
            </w:r>
            <w:r>
              <w:rPr>
                <w:noProof/>
                <w:webHidden/>
              </w:rPr>
              <w:instrText xml:space="preserve"> PAGEREF _Toc62081193 \h </w:instrText>
            </w:r>
            <w:r>
              <w:rPr>
                <w:noProof/>
                <w:webHidden/>
              </w:rPr>
            </w:r>
            <w:r>
              <w:rPr>
                <w:noProof/>
                <w:webHidden/>
              </w:rPr>
              <w:fldChar w:fldCharType="separate"/>
            </w:r>
            <w:r>
              <w:rPr>
                <w:noProof/>
                <w:webHidden/>
              </w:rPr>
              <w:t>15</w:t>
            </w:r>
            <w:r>
              <w:rPr>
                <w:noProof/>
                <w:webHidden/>
              </w:rPr>
              <w:fldChar w:fldCharType="end"/>
            </w:r>
          </w:hyperlink>
        </w:p>
        <w:p w14:paraId="24C6D60E" w14:textId="52CEC92C" w:rsidR="00C41C52" w:rsidRDefault="00C41C52">
          <w:pPr>
            <w:pStyle w:val="TOC3"/>
            <w:tabs>
              <w:tab w:val="right" w:leader="dot" w:pos="9926"/>
            </w:tabs>
            <w:rPr>
              <w:b w:val="0"/>
              <w:noProof/>
              <w:color w:val="auto"/>
              <w:sz w:val="22"/>
              <w:lang w:val="en-IN" w:eastAsia="en-IN"/>
            </w:rPr>
          </w:pPr>
          <w:hyperlink w:anchor="_Toc62081194" w:history="1">
            <w:r w:rsidRPr="003119B1">
              <w:rPr>
                <w:rStyle w:val="Hyperlink"/>
                <w:noProof/>
              </w:rPr>
              <w:t>Benchmark</w:t>
            </w:r>
            <w:r>
              <w:rPr>
                <w:noProof/>
                <w:webHidden/>
              </w:rPr>
              <w:tab/>
            </w:r>
            <w:r>
              <w:rPr>
                <w:noProof/>
                <w:webHidden/>
              </w:rPr>
              <w:fldChar w:fldCharType="begin"/>
            </w:r>
            <w:r>
              <w:rPr>
                <w:noProof/>
                <w:webHidden/>
              </w:rPr>
              <w:instrText xml:space="preserve"> PAGEREF _Toc62081194 \h </w:instrText>
            </w:r>
            <w:r>
              <w:rPr>
                <w:noProof/>
                <w:webHidden/>
              </w:rPr>
            </w:r>
            <w:r>
              <w:rPr>
                <w:noProof/>
                <w:webHidden/>
              </w:rPr>
              <w:fldChar w:fldCharType="separate"/>
            </w:r>
            <w:r>
              <w:rPr>
                <w:noProof/>
                <w:webHidden/>
              </w:rPr>
              <w:t>16</w:t>
            </w:r>
            <w:r>
              <w:rPr>
                <w:noProof/>
                <w:webHidden/>
              </w:rPr>
              <w:fldChar w:fldCharType="end"/>
            </w:r>
          </w:hyperlink>
        </w:p>
        <w:p w14:paraId="7B0E9EF0" w14:textId="3D55A8E4" w:rsidR="00C41C52" w:rsidRDefault="00C41C52">
          <w:pPr>
            <w:pStyle w:val="TOC3"/>
            <w:tabs>
              <w:tab w:val="right" w:leader="dot" w:pos="9926"/>
            </w:tabs>
            <w:rPr>
              <w:b w:val="0"/>
              <w:noProof/>
              <w:color w:val="auto"/>
              <w:sz w:val="22"/>
              <w:lang w:val="en-IN" w:eastAsia="en-IN"/>
            </w:rPr>
          </w:pPr>
          <w:hyperlink w:anchor="_Toc62081195" w:history="1">
            <w:r w:rsidRPr="003119B1">
              <w:rPr>
                <w:rStyle w:val="Hyperlink"/>
                <w:noProof/>
              </w:rPr>
              <w:t>Approach 1: TF-IDF with Bi-grams</w:t>
            </w:r>
            <w:r>
              <w:rPr>
                <w:noProof/>
                <w:webHidden/>
              </w:rPr>
              <w:tab/>
            </w:r>
            <w:r>
              <w:rPr>
                <w:noProof/>
                <w:webHidden/>
              </w:rPr>
              <w:fldChar w:fldCharType="begin"/>
            </w:r>
            <w:r>
              <w:rPr>
                <w:noProof/>
                <w:webHidden/>
              </w:rPr>
              <w:instrText xml:space="preserve"> PAGEREF _Toc62081195 \h </w:instrText>
            </w:r>
            <w:r>
              <w:rPr>
                <w:noProof/>
                <w:webHidden/>
              </w:rPr>
            </w:r>
            <w:r>
              <w:rPr>
                <w:noProof/>
                <w:webHidden/>
              </w:rPr>
              <w:fldChar w:fldCharType="separate"/>
            </w:r>
            <w:r>
              <w:rPr>
                <w:noProof/>
                <w:webHidden/>
              </w:rPr>
              <w:t>16</w:t>
            </w:r>
            <w:r>
              <w:rPr>
                <w:noProof/>
                <w:webHidden/>
              </w:rPr>
              <w:fldChar w:fldCharType="end"/>
            </w:r>
          </w:hyperlink>
        </w:p>
        <w:p w14:paraId="7AF464CE" w14:textId="7E3387FC" w:rsidR="00C41C52" w:rsidRDefault="00C41C52">
          <w:pPr>
            <w:pStyle w:val="TOC3"/>
            <w:tabs>
              <w:tab w:val="right" w:leader="dot" w:pos="9926"/>
            </w:tabs>
            <w:rPr>
              <w:b w:val="0"/>
              <w:noProof/>
              <w:color w:val="auto"/>
              <w:sz w:val="22"/>
              <w:lang w:val="en-IN" w:eastAsia="en-IN"/>
            </w:rPr>
          </w:pPr>
          <w:hyperlink w:anchor="_Toc62081196" w:history="1">
            <w:r w:rsidRPr="003119B1">
              <w:rPr>
                <w:rStyle w:val="Hyperlink"/>
                <w:noProof/>
              </w:rPr>
              <w:t>Approach 2: TF-IDF with Tri-grams</w:t>
            </w:r>
            <w:r>
              <w:rPr>
                <w:noProof/>
                <w:webHidden/>
              </w:rPr>
              <w:tab/>
            </w:r>
            <w:r>
              <w:rPr>
                <w:noProof/>
                <w:webHidden/>
              </w:rPr>
              <w:fldChar w:fldCharType="begin"/>
            </w:r>
            <w:r>
              <w:rPr>
                <w:noProof/>
                <w:webHidden/>
              </w:rPr>
              <w:instrText xml:space="preserve"> PAGEREF _Toc62081196 \h </w:instrText>
            </w:r>
            <w:r>
              <w:rPr>
                <w:noProof/>
                <w:webHidden/>
              </w:rPr>
            </w:r>
            <w:r>
              <w:rPr>
                <w:noProof/>
                <w:webHidden/>
              </w:rPr>
              <w:fldChar w:fldCharType="separate"/>
            </w:r>
            <w:r>
              <w:rPr>
                <w:noProof/>
                <w:webHidden/>
              </w:rPr>
              <w:t>16</w:t>
            </w:r>
            <w:r>
              <w:rPr>
                <w:noProof/>
                <w:webHidden/>
              </w:rPr>
              <w:fldChar w:fldCharType="end"/>
            </w:r>
          </w:hyperlink>
        </w:p>
        <w:p w14:paraId="0CCC2A5A" w14:textId="06C120DD" w:rsidR="00C41C52" w:rsidRDefault="00C41C52">
          <w:pPr>
            <w:pStyle w:val="TOC3"/>
            <w:tabs>
              <w:tab w:val="right" w:leader="dot" w:pos="9926"/>
            </w:tabs>
            <w:rPr>
              <w:b w:val="0"/>
              <w:noProof/>
              <w:color w:val="auto"/>
              <w:sz w:val="22"/>
              <w:lang w:val="en-IN" w:eastAsia="en-IN"/>
            </w:rPr>
          </w:pPr>
          <w:hyperlink w:anchor="_Toc62081197" w:history="1">
            <w:r w:rsidRPr="003119B1">
              <w:rPr>
                <w:rStyle w:val="Hyperlink"/>
                <w:noProof/>
              </w:rPr>
              <w:t>Conclusion</w:t>
            </w:r>
            <w:r>
              <w:rPr>
                <w:noProof/>
                <w:webHidden/>
              </w:rPr>
              <w:tab/>
            </w:r>
            <w:r>
              <w:rPr>
                <w:noProof/>
                <w:webHidden/>
              </w:rPr>
              <w:fldChar w:fldCharType="begin"/>
            </w:r>
            <w:r>
              <w:rPr>
                <w:noProof/>
                <w:webHidden/>
              </w:rPr>
              <w:instrText xml:space="preserve"> PAGEREF _Toc62081197 \h </w:instrText>
            </w:r>
            <w:r>
              <w:rPr>
                <w:noProof/>
                <w:webHidden/>
              </w:rPr>
            </w:r>
            <w:r>
              <w:rPr>
                <w:noProof/>
                <w:webHidden/>
              </w:rPr>
              <w:fldChar w:fldCharType="separate"/>
            </w:r>
            <w:r>
              <w:rPr>
                <w:noProof/>
                <w:webHidden/>
              </w:rPr>
              <w:t>16</w:t>
            </w:r>
            <w:r>
              <w:rPr>
                <w:noProof/>
                <w:webHidden/>
              </w:rPr>
              <w:fldChar w:fldCharType="end"/>
            </w:r>
          </w:hyperlink>
        </w:p>
        <w:p w14:paraId="0F816762" w14:textId="30C5C909" w:rsidR="00C41C52" w:rsidRDefault="00C41C52">
          <w:pPr>
            <w:pStyle w:val="TOC2"/>
            <w:tabs>
              <w:tab w:val="right" w:leader="dot" w:pos="9926"/>
            </w:tabs>
            <w:rPr>
              <w:b w:val="0"/>
              <w:noProof/>
              <w:color w:val="auto"/>
              <w:sz w:val="22"/>
              <w:lang w:val="en-IN" w:eastAsia="en-IN"/>
            </w:rPr>
          </w:pPr>
          <w:hyperlink w:anchor="_Toc62081198" w:history="1">
            <w:r w:rsidRPr="003119B1">
              <w:rPr>
                <w:rStyle w:val="Hyperlink"/>
                <w:noProof/>
              </w:rPr>
              <w:t>AI or Deep Learning Based Classifier</w:t>
            </w:r>
            <w:r>
              <w:rPr>
                <w:noProof/>
                <w:webHidden/>
              </w:rPr>
              <w:tab/>
            </w:r>
            <w:r>
              <w:rPr>
                <w:noProof/>
                <w:webHidden/>
              </w:rPr>
              <w:fldChar w:fldCharType="begin"/>
            </w:r>
            <w:r>
              <w:rPr>
                <w:noProof/>
                <w:webHidden/>
              </w:rPr>
              <w:instrText xml:space="preserve"> PAGEREF _Toc62081198 \h </w:instrText>
            </w:r>
            <w:r>
              <w:rPr>
                <w:noProof/>
                <w:webHidden/>
              </w:rPr>
            </w:r>
            <w:r>
              <w:rPr>
                <w:noProof/>
                <w:webHidden/>
              </w:rPr>
              <w:fldChar w:fldCharType="separate"/>
            </w:r>
            <w:r>
              <w:rPr>
                <w:noProof/>
                <w:webHidden/>
              </w:rPr>
              <w:t>17</w:t>
            </w:r>
            <w:r>
              <w:rPr>
                <w:noProof/>
                <w:webHidden/>
              </w:rPr>
              <w:fldChar w:fldCharType="end"/>
            </w:r>
          </w:hyperlink>
        </w:p>
        <w:p w14:paraId="7267E647" w14:textId="2AE3AD5A" w:rsidR="00C41C52" w:rsidRDefault="00C41C52">
          <w:pPr>
            <w:pStyle w:val="TOC3"/>
            <w:tabs>
              <w:tab w:val="right" w:leader="dot" w:pos="9926"/>
            </w:tabs>
            <w:rPr>
              <w:b w:val="0"/>
              <w:noProof/>
              <w:color w:val="auto"/>
              <w:sz w:val="22"/>
              <w:lang w:val="en-IN" w:eastAsia="en-IN"/>
            </w:rPr>
          </w:pPr>
          <w:hyperlink w:anchor="_Toc62081199" w:history="1">
            <w:r w:rsidRPr="003119B1">
              <w:rPr>
                <w:rStyle w:val="Hyperlink"/>
                <w:noProof/>
              </w:rPr>
              <w:t>Benchmark</w:t>
            </w:r>
            <w:r>
              <w:rPr>
                <w:noProof/>
                <w:webHidden/>
              </w:rPr>
              <w:tab/>
            </w:r>
            <w:r>
              <w:rPr>
                <w:noProof/>
                <w:webHidden/>
              </w:rPr>
              <w:fldChar w:fldCharType="begin"/>
            </w:r>
            <w:r>
              <w:rPr>
                <w:noProof/>
                <w:webHidden/>
              </w:rPr>
              <w:instrText xml:space="preserve"> PAGEREF _Toc62081199 \h </w:instrText>
            </w:r>
            <w:r>
              <w:rPr>
                <w:noProof/>
                <w:webHidden/>
              </w:rPr>
            </w:r>
            <w:r>
              <w:rPr>
                <w:noProof/>
                <w:webHidden/>
              </w:rPr>
              <w:fldChar w:fldCharType="separate"/>
            </w:r>
            <w:r>
              <w:rPr>
                <w:noProof/>
                <w:webHidden/>
              </w:rPr>
              <w:t>17</w:t>
            </w:r>
            <w:r>
              <w:rPr>
                <w:noProof/>
                <w:webHidden/>
              </w:rPr>
              <w:fldChar w:fldCharType="end"/>
            </w:r>
          </w:hyperlink>
        </w:p>
        <w:p w14:paraId="16FA1D2B" w14:textId="1B9102BA" w:rsidR="00C41C52" w:rsidRDefault="00C41C52">
          <w:pPr>
            <w:pStyle w:val="TOC2"/>
            <w:tabs>
              <w:tab w:val="right" w:leader="dot" w:pos="9926"/>
            </w:tabs>
            <w:rPr>
              <w:b w:val="0"/>
              <w:noProof/>
              <w:color w:val="auto"/>
              <w:sz w:val="22"/>
              <w:lang w:val="en-IN" w:eastAsia="en-IN"/>
            </w:rPr>
          </w:pPr>
          <w:hyperlink w:anchor="_Toc62081200" w:history="1">
            <w:r w:rsidRPr="003119B1">
              <w:rPr>
                <w:rStyle w:val="Hyperlink"/>
                <w:noProof/>
              </w:rPr>
              <w:t>Hyper-tuning Techniques</w:t>
            </w:r>
            <w:r>
              <w:rPr>
                <w:noProof/>
                <w:webHidden/>
              </w:rPr>
              <w:tab/>
            </w:r>
            <w:r>
              <w:rPr>
                <w:noProof/>
                <w:webHidden/>
              </w:rPr>
              <w:fldChar w:fldCharType="begin"/>
            </w:r>
            <w:r>
              <w:rPr>
                <w:noProof/>
                <w:webHidden/>
              </w:rPr>
              <w:instrText xml:space="preserve"> PAGEREF _Toc62081200 \h </w:instrText>
            </w:r>
            <w:r>
              <w:rPr>
                <w:noProof/>
                <w:webHidden/>
              </w:rPr>
            </w:r>
            <w:r>
              <w:rPr>
                <w:noProof/>
                <w:webHidden/>
              </w:rPr>
              <w:fldChar w:fldCharType="separate"/>
            </w:r>
            <w:r>
              <w:rPr>
                <w:noProof/>
                <w:webHidden/>
              </w:rPr>
              <w:t>18</w:t>
            </w:r>
            <w:r>
              <w:rPr>
                <w:noProof/>
                <w:webHidden/>
              </w:rPr>
              <w:fldChar w:fldCharType="end"/>
            </w:r>
          </w:hyperlink>
        </w:p>
        <w:p w14:paraId="143DB957" w14:textId="433FC96C" w:rsidR="00C41C52" w:rsidRDefault="00C41C52">
          <w:pPr>
            <w:pStyle w:val="TOC3"/>
            <w:tabs>
              <w:tab w:val="left" w:pos="1100"/>
              <w:tab w:val="right" w:leader="dot" w:pos="9926"/>
            </w:tabs>
            <w:rPr>
              <w:b w:val="0"/>
              <w:noProof/>
              <w:color w:val="auto"/>
              <w:sz w:val="22"/>
              <w:lang w:val="en-IN" w:eastAsia="en-IN"/>
            </w:rPr>
          </w:pPr>
          <w:hyperlink w:anchor="_Toc62081201" w:history="1">
            <w:r w:rsidRPr="003119B1">
              <w:rPr>
                <w:rStyle w:val="Hyperlink"/>
                <w:noProof/>
              </w:rPr>
              <w:t>1.</w:t>
            </w:r>
            <w:r>
              <w:rPr>
                <w:b w:val="0"/>
                <w:noProof/>
                <w:color w:val="auto"/>
                <w:sz w:val="22"/>
                <w:lang w:val="en-IN" w:eastAsia="en-IN"/>
              </w:rPr>
              <w:tab/>
            </w:r>
            <w:r w:rsidRPr="003119B1">
              <w:rPr>
                <w:rStyle w:val="Hyperlink"/>
                <w:noProof/>
              </w:rPr>
              <w:t>Unidirectional LSTM with embedding size 100</w:t>
            </w:r>
            <w:r>
              <w:rPr>
                <w:noProof/>
                <w:webHidden/>
              </w:rPr>
              <w:tab/>
            </w:r>
            <w:r>
              <w:rPr>
                <w:noProof/>
                <w:webHidden/>
              </w:rPr>
              <w:fldChar w:fldCharType="begin"/>
            </w:r>
            <w:r>
              <w:rPr>
                <w:noProof/>
                <w:webHidden/>
              </w:rPr>
              <w:instrText xml:space="preserve"> PAGEREF _Toc62081201 \h </w:instrText>
            </w:r>
            <w:r>
              <w:rPr>
                <w:noProof/>
                <w:webHidden/>
              </w:rPr>
            </w:r>
            <w:r>
              <w:rPr>
                <w:noProof/>
                <w:webHidden/>
              </w:rPr>
              <w:fldChar w:fldCharType="separate"/>
            </w:r>
            <w:r>
              <w:rPr>
                <w:noProof/>
                <w:webHidden/>
              </w:rPr>
              <w:t>18</w:t>
            </w:r>
            <w:r>
              <w:rPr>
                <w:noProof/>
                <w:webHidden/>
              </w:rPr>
              <w:fldChar w:fldCharType="end"/>
            </w:r>
          </w:hyperlink>
        </w:p>
        <w:p w14:paraId="1EFBF35B" w14:textId="35C5CE42" w:rsidR="00C41C52" w:rsidRDefault="00C41C52">
          <w:pPr>
            <w:pStyle w:val="TOC3"/>
            <w:tabs>
              <w:tab w:val="left" w:pos="1100"/>
              <w:tab w:val="right" w:leader="dot" w:pos="9926"/>
            </w:tabs>
            <w:rPr>
              <w:b w:val="0"/>
              <w:noProof/>
              <w:color w:val="auto"/>
              <w:sz w:val="22"/>
              <w:lang w:val="en-IN" w:eastAsia="en-IN"/>
            </w:rPr>
          </w:pPr>
          <w:hyperlink w:anchor="_Toc62081202" w:history="1">
            <w:r w:rsidRPr="003119B1">
              <w:rPr>
                <w:rStyle w:val="Hyperlink"/>
                <w:noProof/>
              </w:rPr>
              <w:t>2.</w:t>
            </w:r>
            <w:r>
              <w:rPr>
                <w:b w:val="0"/>
                <w:noProof/>
                <w:color w:val="auto"/>
                <w:sz w:val="22"/>
                <w:lang w:val="en-IN" w:eastAsia="en-IN"/>
              </w:rPr>
              <w:tab/>
            </w:r>
            <w:r w:rsidRPr="003119B1">
              <w:rPr>
                <w:rStyle w:val="Hyperlink"/>
                <w:noProof/>
              </w:rPr>
              <w:t>Unidirectional LSTM with embedding size 200</w:t>
            </w:r>
            <w:r>
              <w:rPr>
                <w:noProof/>
                <w:webHidden/>
              </w:rPr>
              <w:tab/>
            </w:r>
            <w:r>
              <w:rPr>
                <w:noProof/>
                <w:webHidden/>
              </w:rPr>
              <w:fldChar w:fldCharType="begin"/>
            </w:r>
            <w:r>
              <w:rPr>
                <w:noProof/>
                <w:webHidden/>
              </w:rPr>
              <w:instrText xml:space="preserve"> PAGEREF _Toc62081202 \h </w:instrText>
            </w:r>
            <w:r>
              <w:rPr>
                <w:noProof/>
                <w:webHidden/>
              </w:rPr>
            </w:r>
            <w:r>
              <w:rPr>
                <w:noProof/>
                <w:webHidden/>
              </w:rPr>
              <w:fldChar w:fldCharType="separate"/>
            </w:r>
            <w:r>
              <w:rPr>
                <w:noProof/>
                <w:webHidden/>
              </w:rPr>
              <w:t>19</w:t>
            </w:r>
            <w:r>
              <w:rPr>
                <w:noProof/>
                <w:webHidden/>
              </w:rPr>
              <w:fldChar w:fldCharType="end"/>
            </w:r>
          </w:hyperlink>
        </w:p>
        <w:p w14:paraId="42B3BF1A" w14:textId="6289CB19" w:rsidR="00C41C52" w:rsidRDefault="00C41C52">
          <w:pPr>
            <w:pStyle w:val="TOC3"/>
            <w:tabs>
              <w:tab w:val="left" w:pos="1100"/>
              <w:tab w:val="right" w:leader="dot" w:pos="9926"/>
            </w:tabs>
            <w:rPr>
              <w:b w:val="0"/>
              <w:noProof/>
              <w:color w:val="auto"/>
              <w:sz w:val="22"/>
              <w:lang w:val="en-IN" w:eastAsia="en-IN"/>
            </w:rPr>
          </w:pPr>
          <w:hyperlink w:anchor="_Toc62081203" w:history="1">
            <w:r w:rsidRPr="003119B1">
              <w:rPr>
                <w:rStyle w:val="Hyperlink"/>
                <w:noProof/>
              </w:rPr>
              <w:t>3.</w:t>
            </w:r>
            <w:r>
              <w:rPr>
                <w:b w:val="0"/>
                <w:noProof/>
                <w:color w:val="auto"/>
                <w:sz w:val="22"/>
                <w:lang w:val="en-IN" w:eastAsia="en-IN"/>
              </w:rPr>
              <w:tab/>
            </w:r>
            <w:r w:rsidRPr="003119B1">
              <w:rPr>
                <w:rStyle w:val="Hyperlink"/>
                <w:noProof/>
              </w:rPr>
              <w:t>Unidirectional LSTM with embedding size 300</w:t>
            </w:r>
            <w:r>
              <w:rPr>
                <w:noProof/>
                <w:webHidden/>
              </w:rPr>
              <w:tab/>
            </w:r>
            <w:r>
              <w:rPr>
                <w:noProof/>
                <w:webHidden/>
              </w:rPr>
              <w:fldChar w:fldCharType="begin"/>
            </w:r>
            <w:r>
              <w:rPr>
                <w:noProof/>
                <w:webHidden/>
              </w:rPr>
              <w:instrText xml:space="preserve"> PAGEREF _Toc62081203 \h </w:instrText>
            </w:r>
            <w:r>
              <w:rPr>
                <w:noProof/>
                <w:webHidden/>
              </w:rPr>
            </w:r>
            <w:r>
              <w:rPr>
                <w:noProof/>
                <w:webHidden/>
              </w:rPr>
              <w:fldChar w:fldCharType="separate"/>
            </w:r>
            <w:r>
              <w:rPr>
                <w:noProof/>
                <w:webHidden/>
              </w:rPr>
              <w:t>21</w:t>
            </w:r>
            <w:r>
              <w:rPr>
                <w:noProof/>
                <w:webHidden/>
              </w:rPr>
              <w:fldChar w:fldCharType="end"/>
            </w:r>
          </w:hyperlink>
        </w:p>
        <w:p w14:paraId="04B72882" w14:textId="4F226E5D" w:rsidR="00C41C52" w:rsidRDefault="00C41C52">
          <w:pPr>
            <w:pStyle w:val="TOC3"/>
            <w:tabs>
              <w:tab w:val="left" w:pos="1100"/>
              <w:tab w:val="right" w:leader="dot" w:pos="9926"/>
            </w:tabs>
            <w:rPr>
              <w:b w:val="0"/>
              <w:noProof/>
              <w:color w:val="auto"/>
              <w:sz w:val="22"/>
              <w:lang w:val="en-IN" w:eastAsia="en-IN"/>
            </w:rPr>
          </w:pPr>
          <w:hyperlink w:anchor="_Toc62081204" w:history="1">
            <w:r w:rsidRPr="003119B1">
              <w:rPr>
                <w:rStyle w:val="Hyperlink"/>
                <w:noProof/>
              </w:rPr>
              <w:t>4.</w:t>
            </w:r>
            <w:r>
              <w:rPr>
                <w:b w:val="0"/>
                <w:noProof/>
                <w:color w:val="auto"/>
                <w:sz w:val="22"/>
                <w:lang w:val="en-IN" w:eastAsia="en-IN"/>
              </w:rPr>
              <w:tab/>
            </w:r>
            <w:r w:rsidRPr="003119B1">
              <w:rPr>
                <w:rStyle w:val="Hyperlink"/>
                <w:noProof/>
              </w:rPr>
              <w:t>Bidirectional LSTM with embedding size 100</w:t>
            </w:r>
            <w:r>
              <w:rPr>
                <w:noProof/>
                <w:webHidden/>
              </w:rPr>
              <w:tab/>
            </w:r>
            <w:r>
              <w:rPr>
                <w:noProof/>
                <w:webHidden/>
              </w:rPr>
              <w:fldChar w:fldCharType="begin"/>
            </w:r>
            <w:r>
              <w:rPr>
                <w:noProof/>
                <w:webHidden/>
              </w:rPr>
              <w:instrText xml:space="preserve"> PAGEREF _Toc62081204 \h </w:instrText>
            </w:r>
            <w:r>
              <w:rPr>
                <w:noProof/>
                <w:webHidden/>
              </w:rPr>
            </w:r>
            <w:r>
              <w:rPr>
                <w:noProof/>
                <w:webHidden/>
              </w:rPr>
              <w:fldChar w:fldCharType="separate"/>
            </w:r>
            <w:r>
              <w:rPr>
                <w:noProof/>
                <w:webHidden/>
              </w:rPr>
              <w:t>22</w:t>
            </w:r>
            <w:r>
              <w:rPr>
                <w:noProof/>
                <w:webHidden/>
              </w:rPr>
              <w:fldChar w:fldCharType="end"/>
            </w:r>
          </w:hyperlink>
        </w:p>
        <w:p w14:paraId="0199B176" w14:textId="79BBEF1F" w:rsidR="00C41C52" w:rsidRDefault="00C41C52">
          <w:pPr>
            <w:pStyle w:val="TOC3"/>
            <w:tabs>
              <w:tab w:val="left" w:pos="1100"/>
              <w:tab w:val="right" w:leader="dot" w:pos="9926"/>
            </w:tabs>
            <w:rPr>
              <w:b w:val="0"/>
              <w:noProof/>
              <w:color w:val="auto"/>
              <w:sz w:val="22"/>
              <w:lang w:val="en-IN" w:eastAsia="en-IN"/>
            </w:rPr>
          </w:pPr>
          <w:hyperlink w:anchor="_Toc62081205" w:history="1">
            <w:r w:rsidRPr="003119B1">
              <w:rPr>
                <w:rStyle w:val="Hyperlink"/>
                <w:noProof/>
              </w:rPr>
              <w:t>5.</w:t>
            </w:r>
            <w:r>
              <w:rPr>
                <w:b w:val="0"/>
                <w:noProof/>
                <w:color w:val="auto"/>
                <w:sz w:val="22"/>
                <w:lang w:val="en-IN" w:eastAsia="en-IN"/>
              </w:rPr>
              <w:tab/>
            </w:r>
            <w:r w:rsidRPr="003119B1">
              <w:rPr>
                <w:rStyle w:val="Hyperlink"/>
                <w:noProof/>
              </w:rPr>
              <w:t>Bidirectional LSTM with embedding size 200</w:t>
            </w:r>
            <w:r>
              <w:rPr>
                <w:noProof/>
                <w:webHidden/>
              </w:rPr>
              <w:tab/>
            </w:r>
            <w:r>
              <w:rPr>
                <w:noProof/>
                <w:webHidden/>
              </w:rPr>
              <w:fldChar w:fldCharType="begin"/>
            </w:r>
            <w:r>
              <w:rPr>
                <w:noProof/>
                <w:webHidden/>
              </w:rPr>
              <w:instrText xml:space="preserve"> PAGEREF _Toc62081205 \h </w:instrText>
            </w:r>
            <w:r>
              <w:rPr>
                <w:noProof/>
                <w:webHidden/>
              </w:rPr>
            </w:r>
            <w:r>
              <w:rPr>
                <w:noProof/>
                <w:webHidden/>
              </w:rPr>
              <w:fldChar w:fldCharType="separate"/>
            </w:r>
            <w:r>
              <w:rPr>
                <w:noProof/>
                <w:webHidden/>
              </w:rPr>
              <w:t>24</w:t>
            </w:r>
            <w:r>
              <w:rPr>
                <w:noProof/>
                <w:webHidden/>
              </w:rPr>
              <w:fldChar w:fldCharType="end"/>
            </w:r>
          </w:hyperlink>
        </w:p>
        <w:p w14:paraId="0039B21F" w14:textId="5BEE3CB5" w:rsidR="00C41C52" w:rsidRDefault="00C41C52">
          <w:pPr>
            <w:pStyle w:val="TOC3"/>
            <w:tabs>
              <w:tab w:val="left" w:pos="1100"/>
              <w:tab w:val="right" w:leader="dot" w:pos="9926"/>
            </w:tabs>
            <w:rPr>
              <w:b w:val="0"/>
              <w:noProof/>
              <w:color w:val="auto"/>
              <w:sz w:val="22"/>
              <w:lang w:val="en-IN" w:eastAsia="en-IN"/>
            </w:rPr>
          </w:pPr>
          <w:hyperlink w:anchor="_Toc62081206" w:history="1">
            <w:r w:rsidRPr="003119B1">
              <w:rPr>
                <w:rStyle w:val="Hyperlink"/>
                <w:noProof/>
              </w:rPr>
              <w:t>6.</w:t>
            </w:r>
            <w:r>
              <w:rPr>
                <w:b w:val="0"/>
                <w:noProof/>
                <w:color w:val="auto"/>
                <w:sz w:val="22"/>
                <w:lang w:val="en-IN" w:eastAsia="en-IN"/>
              </w:rPr>
              <w:tab/>
            </w:r>
            <w:r w:rsidRPr="003119B1">
              <w:rPr>
                <w:rStyle w:val="Hyperlink"/>
                <w:noProof/>
              </w:rPr>
              <w:t>Bidirectional LSTM with embedding size 300</w:t>
            </w:r>
            <w:r>
              <w:rPr>
                <w:noProof/>
                <w:webHidden/>
              </w:rPr>
              <w:tab/>
            </w:r>
            <w:r>
              <w:rPr>
                <w:noProof/>
                <w:webHidden/>
              </w:rPr>
              <w:fldChar w:fldCharType="begin"/>
            </w:r>
            <w:r>
              <w:rPr>
                <w:noProof/>
                <w:webHidden/>
              </w:rPr>
              <w:instrText xml:space="preserve"> PAGEREF _Toc62081206 \h </w:instrText>
            </w:r>
            <w:r>
              <w:rPr>
                <w:noProof/>
                <w:webHidden/>
              </w:rPr>
            </w:r>
            <w:r>
              <w:rPr>
                <w:noProof/>
                <w:webHidden/>
              </w:rPr>
              <w:fldChar w:fldCharType="separate"/>
            </w:r>
            <w:r>
              <w:rPr>
                <w:noProof/>
                <w:webHidden/>
              </w:rPr>
              <w:t>25</w:t>
            </w:r>
            <w:r>
              <w:rPr>
                <w:noProof/>
                <w:webHidden/>
              </w:rPr>
              <w:fldChar w:fldCharType="end"/>
            </w:r>
          </w:hyperlink>
        </w:p>
        <w:p w14:paraId="4072EFDB" w14:textId="0A441551" w:rsidR="00C41C52" w:rsidRDefault="00C41C52">
          <w:pPr>
            <w:pStyle w:val="TOC3"/>
            <w:tabs>
              <w:tab w:val="left" w:pos="1100"/>
              <w:tab w:val="right" w:leader="dot" w:pos="9926"/>
            </w:tabs>
            <w:rPr>
              <w:b w:val="0"/>
              <w:noProof/>
              <w:color w:val="auto"/>
              <w:sz w:val="22"/>
              <w:lang w:val="en-IN" w:eastAsia="en-IN"/>
            </w:rPr>
          </w:pPr>
          <w:hyperlink w:anchor="_Toc62081207" w:history="1">
            <w:r w:rsidRPr="003119B1">
              <w:rPr>
                <w:rStyle w:val="Hyperlink"/>
                <w:noProof/>
              </w:rPr>
              <w:t>7.</w:t>
            </w:r>
            <w:r>
              <w:rPr>
                <w:b w:val="0"/>
                <w:noProof/>
                <w:color w:val="auto"/>
                <w:sz w:val="22"/>
                <w:lang w:val="en-IN" w:eastAsia="en-IN"/>
              </w:rPr>
              <w:tab/>
            </w:r>
            <w:r w:rsidRPr="003119B1">
              <w:rPr>
                <w:rStyle w:val="Hyperlink"/>
                <w:noProof/>
              </w:rPr>
              <w:t>Simple LSTM Model</w:t>
            </w:r>
            <w:r>
              <w:rPr>
                <w:noProof/>
                <w:webHidden/>
              </w:rPr>
              <w:tab/>
            </w:r>
            <w:r>
              <w:rPr>
                <w:noProof/>
                <w:webHidden/>
              </w:rPr>
              <w:fldChar w:fldCharType="begin"/>
            </w:r>
            <w:r>
              <w:rPr>
                <w:noProof/>
                <w:webHidden/>
              </w:rPr>
              <w:instrText xml:space="preserve"> PAGEREF _Toc62081207 \h </w:instrText>
            </w:r>
            <w:r>
              <w:rPr>
                <w:noProof/>
                <w:webHidden/>
              </w:rPr>
            </w:r>
            <w:r>
              <w:rPr>
                <w:noProof/>
                <w:webHidden/>
              </w:rPr>
              <w:fldChar w:fldCharType="separate"/>
            </w:r>
            <w:r>
              <w:rPr>
                <w:noProof/>
                <w:webHidden/>
              </w:rPr>
              <w:t>26</w:t>
            </w:r>
            <w:r>
              <w:rPr>
                <w:noProof/>
                <w:webHidden/>
              </w:rPr>
              <w:fldChar w:fldCharType="end"/>
            </w:r>
          </w:hyperlink>
        </w:p>
        <w:p w14:paraId="14688A6D" w14:textId="0AFE5FD2" w:rsidR="00C41C52" w:rsidRDefault="00C41C52">
          <w:pPr>
            <w:pStyle w:val="TOC2"/>
            <w:tabs>
              <w:tab w:val="right" w:leader="dot" w:pos="9926"/>
            </w:tabs>
            <w:rPr>
              <w:b w:val="0"/>
              <w:noProof/>
              <w:color w:val="auto"/>
              <w:sz w:val="22"/>
              <w:lang w:val="en-IN" w:eastAsia="en-IN"/>
            </w:rPr>
          </w:pPr>
          <w:hyperlink w:anchor="_Toc62081208" w:history="1">
            <w:r w:rsidRPr="003119B1">
              <w:rPr>
                <w:rStyle w:val="Hyperlink"/>
                <w:noProof/>
              </w:rPr>
              <w:t>Final AI Based Model Selected</w:t>
            </w:r>
            <w:r>
              <w:rPr>
                <w:noProof/>
                <w:webHidden/>
              </w:rPr>
              <w:tab/>
            </w:r>
            <w:r>
              <w:rPr>
                <w:noProof/>
                <w:webHidden/>
              </w:rPr>
              <w:fldChar w:fldCharType="begin"/>
            </w:r>
            <w:r>
              <w:rPr>
                <w:noProof/>
                <w:webHidden/>
              </w:rPr>
              <w:instrText xml:space="preserve"> PAGEREF _Toc62081208 \h </w:instrText>
            </w:r>
            <w:r>
              <w:rPr>
                <w:noProof/>
                <w:webHidden/>
              </w:rPr>
            </w:r>
            <w:r>
              <w:rPr>
                <w:noProof/>
                <w:webHidden/>
              </w:rPr>
              <w:fldChar w:fldCharType="separate"/>
            </w:r>
            <w:r>
              <w:rPr>
                <w:noProof/>
                <w:webHidden/>
              </w:rPr>
              <w:t>27</w:t>
            </w:r>
            <w:r>
              <w:rPr>
                <w:noProof/>
                <w:webHidden/>
              </w:rPr>
              <w:fldChar w:fldCharType="end"/>
            </w:r>
          </w:hyperlink>
        </w:p>
        <w:p w14:paraId="099327DB" w14:textId="7477906A" w:rsidR="00C41C52" w:rsidRDefault="00C41C52">
          <w:pPr>
            <w:pStyle w:val="TOC2"/>
            <w:tabs>
              <w:tab w:val="right" w:leader="dot" w:pos="9926"/>
            </w:tabs>
            <w:rPr>
              <w:b w:val="0"/>
              <w:noProof/>
              <w:color w:val="auto"/>
              <w:sz w:val="22"/>
              <w:lang w:val="en-IN" w:eastAsia="en-IN"/>
            </w:rPr>
          </w:pPr>
          <w:hyperlink w:anchor="_Toc62081209" w:history="1">
            <w:r w:rsidRPr="003119B1">
              <w:rPr>
                <w:rStyle w:val="Hyperlink"/>
                <w:noProof/>
              </w:rPr>
              <w:t>Predictions Using the Best Model</w:t>
            </w:r>
            <w:r>
              <w:rPr>
                <w:noProof/>
                <w:webHidden/>
              </w:rPr>
              <w:tab/>
            </w:r>
            <w:r>
              <w:rPr>
                <w:noProof/>
                <w:webHidden/>
              </w:rPr>
              <w:fldChar w:fldCharType="begin"/>
            </w:r>
            <w:r>
              <w:rPr>
                <w:noProof/>
                <w:webHidden/>
              </w:rPr>
              <w:instrText xml:space="preserve"> PAGEREF _Toc62081209 \h </w:instrText>
            </w:r>
            <w:r>
              <w:rPr>
                <w:noProof/>
                <w:webHidden/>
              </w:rPr>
            </w:r>
            <w:r>
              <w:rPr>
                <w:noProof/>
                <w:webHidden/>
              </w:rPr>
              <w:fldChar w:fldCharType="separate"/>
            </w:r>
            <w:r>
              <w:rPr>
                <w:noProof/>
                <w:webHidden/>
              </w:rPr>
              <w:t>29</w:t>
            </w:r>
            <w:r>
              <w:rPr>
                <w:noProof/>
                <w:webHidden/>
              </w:rPr>
              <w:fldChar w:fldCharType="end"/>
            </w:r>
          </w:hyperlink>
        </w:p>
        <w:p w14:paraId="6D6CAF22" w14:textId="2BA7317A" w:rsidR="00C41C52" w:rsidRDefault="00C41C52">
          <w:pPr>
            <w:pStyle w:val="TOC2"/>
            <w:tabs>
              <w:tab w:val="right" w:leader="dot" w:pos="9926"/>
            </w:tabs>
            <w:rPr>
              <w:b w:val="0"/>
              <w:noProof/>
              <w:color w:val="auto"/>
              <w:sz w:val="22"/>
              <w:lang w:val="en-IN" w:eastAsia="en-IN"/>
            </w:rPr>
          </w:pPr>
          <w:hyperlink w:anchor="_Toc62081210" w:history="1">
            <w:r w:rsidRPr="003119B1">
              <w:rPr>
                <w:rStyle w:val="Hyperlink"/>
                <w:noProof/>
              </w:rPr>
              <w:t>Top 10 groups</w:t>
            </w:r>
            <w:r>
              <w:rPr>
                <w:noProof/>
                <w:webHidden/>
              </w:rPr>
              <w:tab/>
            </w:r>
            <w:r>
              <w:rPr>
                <w:noProof/>
                <w:webHidden/>
              </w:rPr>
              <w:fldChar w:fldCharType="begin"/>
            </w:r>
            <w:r>
              <w:rPr>
                <w:noProof/>
                <w:webHidden/>
              </w:rPr>
              <w:instrText xml:space="preserve"> PAGEREF _Toc62081210 \h </w:instrText>
            </w:r>
            <w:r>
              <w:rPr>
                <w:noProof/>
                <w:webHidden/>
              </w:rPr>
            </w:r>
            <w:r>
              <w:rPr>
                <w:noProof/>
                <w:webHidden/>
              </w:rPr>
              <w:fldChar w:fldCharType="separate"/>
            </w:r>
            <w:r>
              <w:rPr>
                <w:noProof/>
                <w:webHidden/>
              </w:rPr>
              <w:t>29</w:t>
            </w:r>
            <w:r>
              <w:rPr>
                <w:noProof/>
                <w:webHidden/>
              </w:rPr>
              <w:fldChar w:fldCharType="end"/>
            </w:r>
          </w:hyperlink>
        </w:p>
        <w:p w14:paraId="7D879C7D" w14:textId="48E5CB62" w:rsidR="00C41C52" w:rsidRDefault="00C41C52">
          <w:pPr>
            <w:pStyle w:val="TOC2"/>
            <w:tabs>
              <w:tab w:val="right" w:leader="dot" w:pos="9926"/>
            </w:tabs>
            <w:rPr>
              <w:b w:val="0"/>
              <w:noProof/>
              <w:color w:val="auto"/>
              <w:sz w:val="22"/>
              <w:lang w:val="en-IN" w:eastAsia="en-IN"/>
            </w:rPr>
          </w:pPr>
          <w:hyperlink w:anchor="_Toc62081211" w:history="1">
            <w:r w:rsidRPr="003119B1">
              <w:rPr>
                <w:rStyle w:val="Hyperlink"/>
                <w:noProof/>
              </w:rPr>
              <w:t>Top 5 groups</w:t>
            </w:r>
            <w:r>
              <w:rPr>
                <w:noProof/>
                <w:webHidden/>
              </w:rPr>
              <w:tab/>
            </w:r>
            <w:r>
              <w:rPr>
                <w:noProof/>
                <w:webHidden/>
              </w:rPr>
              <w:fldChar w:fldCharType="begin"/>
            </w:r>
            <w:r>
              <w:rPr>
                <w:noProof/>
                <w:webHidden/>
              </w:rPr>
              <w:instrText xml:space="preserve"> PAGEREF _Toc62081211 \h </w:instrText>
            </w:r>
            <w:r>
              <w:rPr>
                <w:noProof/>
                <w:webHidden/>
              </w:rPr>
            </w:r>
            <w:r>
              <w:rPr>
                <w:noProof/>
                <w:webHidden/>
              </w:rPr>
              <w:fldChar w:fldCharType="separate"/>
            </w:r>
            <w:r>
              <w:rPr>
                <w:noProof/>
                <w:webHidden/>
              </w:rPr>
              <w:t>31</w:t>
            </w:r>
            <w:r>
              <w:rPr>
                <w:noProof/>
                <w:webHidden/>
              </w:rPr>
              <w:fldChar w:fldCharType="end"/>
            </w:r>
          </w:hyperlink>
        </w:p>
        <w:p w14:paraId="568B7267" w14:textId="09BF442F" w:rsidR="00C41C52" w:rsidRDefault="00C41C52">
          <w:pPr>
            <w:pStyle w:val="TOC1"/>
            <w:tabs>
              <w:tab w:val="right" w:leader="dot" w:pos="9926"/>
            </w:tabs>
            <w:rPr>
              <w:b w:val="0"/>
              <w:noProof/>
              <w:color w:val="auto"/>
              <w:sz w:val="22"/>
              <w:lang w:val="en-IN" w:eastAsia="en-IN"/>
            </w:rPr>
          </w:pPr>
          <w:hyperlink w:anchor="_Toc62081212" w:history="1">
            <w:r w:rsidRPr="003119B1">
              <w:rPr>
                <w:rStyle w:val="Hyperlink"/>
                <w:noProof/>
              </w:rPr>
              <w:t>Deployment</w:t>
            </w:r>
            <w:r>
              <w:rPr>
                <w:noProof/>
                <w:webHidden/>
              </w:rPr>
              <w:tab/>
            </w:r>
            <w:r>
              <w:rPr>
                <w:noProof/>
                <w:webHidden/>
              </w:rPr>
              <w:fldChar w:fldCharType="begin"/>
            </w:r>
            <w:r>
              <w:rPr>
                <w:noProof/>
                <w:webHidden/>
              </w:rPr>
              <w:instrText xml:space="preserve"> PAGEREF _Toc62081212 \h </w:instrText>
            </w:r>
            <w:r>
              <w:rPr>
                <w:noProof/>
                <w:webHidden/>
              </w:rPr>
            </w:r>
            <w:r>
              <w:rPr>
                <w:noProof/>
                <w:webHidden/>
              </w:rPr>
              <w:fldChar w:fldCharType="separate"/>
            </w:r>
            <w:r>
              <w:rPr>
                <w:noProof/>
                <w:webHidden/>
              </w:rPr>
              <w:t>33</w:t>
            </w:r>
            <w:r>
              <w:rPr>
                <w:noProof/>
                <w:webHidden/>
              </w:rPr>
              <w:fldChar w:fldCharType="end"/>
            </w:r>
          </w:hyperlink>
        </w:p>
        <w:p w14:paraId="3EB0B129" w14:textId="29BD20A4" w:rsidR="00C41C52" w:rsidRDefault="00C41C52">
          <w:pPr>
            <w:pStyle w:val="TOC1"/>
            <w:tabs>
              <w:tab w:val="right" w:leader="dot" w:pos="9926"/>
            </w:tabs>
            <w:rPr>
              <w:b w:val="0"/>
              <w:noProof/>
              <w:color w:val="auto"/>
              <w:sz w:val="22"/>
              <w:lang w:val="en-IN" w:eastAsia="en-IN"/>
            </w:rPr>
          </w:pPr>
          <w:hyperlink w:anchor="_Toc62081213" w:history="1">
            <w:r w:rsidRPr="003119B1">
              <w:rPr>
                <w:rStyle w:val="Hyperlink"/>
                <w:noProof/>
              </w:rPr>
              <w:t>Comparison to Benchmark</w:t>
            </w:r>
            <w:r>
              <w:rPr>
                <w:noProof/>
                <w:webHidden/>
              </w:rPr>
              <w:tab/>
            </w:r>
            <w:r>
              <w:rPr>
                <w:noProof/>
                <w:webHidden/>
              </w:rPr>
              <w:fldChar w:fldCharType="begin"/>
            </w:r>
            <w:r>
              <w:rPr>
                <w:noProof/>
                <w:webHidden/>
              </w:rPr>
              <w:instrText xml:space="preserve"> PAGEREF _Toc62081213 \h </w:instrText>
            </w:r>
            <w:r>
              <w:rPr>
                <w:noProof/>
                <w:webHidden/>
              </w:rPr>
            </w:r>
            <w:r>
              <w:rPr>
                <w:noProof/>
                <w:webHidden/>
              </w:rPr>
              <w:fldChar w:fldCharType="separate"/>
            </w:r>
            <w:r>
              <w:rPr>
                <w:noProof/>
                <w:webHidden/>
              </w:rPr>
              <w:t>35</w:t>
            </w:r>
            <w:r>
              <w:rPr>
                <w:noProof/>
                <w:webHidden/>
              </w:rPr>
              <w:fldChar w:fldCharType="end"/>
            </w:r>
          </w:hyperlink>
        </w:p>
        <w:p w14:paraId="1B894046" w14:textId="283F87E7" w:rsidR="00C41C52" w:rsidRDefault="00C41C52">
          <w:pPr>
            <w:pStyle w:val="TOC1"/>
            <w:tabs>
              <w:tab w:val="right" w:leader="dot" w:pos="9926"/>
            </w:tabs>
            <w:rPr>
              <w:b w:val="0"/>
              <w:noProof/>
              <w:color w:val="auto"/>
              <w:sz w:val="22"/>
              <w:lang w:val="en-IN" w:eastAsia="en-IN"/>
            </w:rPr>
          </w:pPr>
          <w:hyperlink w:anchor="_Toc62081214" w:history="1">
            <w:r w:rsidRPr="003119B1">
              <w:rPr>
                <w:rStyle w:val="Hyperlink"/>
                <w:noProof/>
              </w:rPr>
              <w:t>Implications</w:t>
            </w:r>
            <w:r>
              <w:rPr>
                <w:noProof/>
                <w:webHidden/>
              </w:rPr>
              <w:tab/>
            </w:r>
            <w:r>
              <w:rPr>
                <w:noProof/>
                <w:webHidden/>
              </w:rPr>
              <w:fldChar w:fldCharType="begin"/>
            </w:r>
            <w:r>
              <w:rPr>
                <w:noProof/>
                <w:webHidden/>
              </w:rPr>
              <w:instrText xml:space="preserve"> PAGEREF _Toc62081214 \h </w:instrText>
            </w:r>
            <w:r>
              <w:rPr>
                <w:noProof/>
                <w:webHidden/>
              </w:rPr>
            </w:r>
            <w:r>
              <w:rPr>
                <w:noProof/>
                <w:webHidden/>
              </w:rPr>
              <w:fldChar w:fldCharType="separate"/>
            </w:r>
            <w:r>
              <w:rPr>
                <w:noProof/>
                <w:webHidden/>
              </w:rPr>
              <w:t>36</w:t>
            </w:r>
            <w:r>
              <w:rPr>
                <w:noProof/>
                <w:webHidden/>
              </w:rPr>
              <w:fldChar w:fldCharType="end"/>
            </w:r>
          </w:hyperlink>
        </w:p>
        <w:p w14:paraId="7B7370C1" w14:textId="20C4F38A" w:rsidR="00C41C52" w:rsidRDefault="00C41C52">
          <w:pPr>
            <w:pStyle w:val="TOC1"/>
            <w:tabs>
              <w:tab w:val="right" w:leader="dot" w:pos="9926"/>
            </w:tabs>
            <w:rPr>
              <w:b w:val="0"/>
              <w:noProof/>
              <w:color w:val="auto"/>
              <w:sz w:val="22"/>
              <w:lang w:val="en-IN" w:eastAsia="en-IN"/>
            </w:rPr>
          </w:pPr>
          <w:hyperlink w:anchor="_Toc62081215" w:history="1">
            <w:r w:rsidRPr="003119B1">
              <w:rPr>
                <w:rStyle w:val="Hyperlink"/>
                <w:noProof/>
              </w:rPr>
              <w:t>Conclusion and Future Enhancements</w:t>
            </w:r>
            <w:r>
              <w:rPr>
                <w:noProof/>
                <w:webHidden/>
              </w:rPr>
              <w:tab/>
            </w:r>
            <w:r>
              <w:rPr>
                <w:noProof/>
                <w:webHidden/>
              </w:rPr>
              <w:fldChar w:fldCharType="begin"/>
            </w:r>
            <w:r>
              <w:rPr>
                <w:noProof/>
                <w:webHidden/>
              </w:rPr>
              <w:instrText xml:space="preserve"> PAGEREF _Toc62081215 \h </w:instrText>
            </w:r>
            <w:r>
              <w:rPr>
                <w:noProof/>
                <w:webHidden/>
              </w:rPr>
            </w:r>
            <w:r>
              <w:rPr>
                <w:noProof/>
                <w:webHidden/>
              </w:rPr>
              <w:fldChar w:fldCharType="separate"/>
            </w:r>
            <w:r>
              <w:rPr>
                <w:noProof/>
                <w:webHidden/>
              </w:rPr>
              <w:t>36</w:t>
            </w:r>
            <w:r>
              <w:rPr>
                <w:noProof/>
                <w:webHidden/>
              </w:rPr>
              <w:fldChar w:fldCharType="end"/>
            </w:r>
          </w:hyperlink>
        </w:p>
        <w:p w14:paraId="16B98637" w14:textId="6355250E" w:rsidR="00C41C52" w:rsidRDefault="00C41C52">
          <w:pPr>
            <w:pStyle w:val="TOC1"/>
            <w:tabs>
              <w:tab w:val="right" w:leader="dot" w:pos="9926"/>
            </w:tabs>
            <w:rPr>
              <w:b w:val="0"/>
              <w:noProof/>
              <w:color w:val="auto"/>
              <w:sz w:val="22"/>
              <w:lang w:val="en-IN" w:eastAsia="en-IN"/>
            </w:rPr>
          </w:pPr>
          <w:hyperlink w:anchor="_Toc62081216" w:history="1">
            <w:r w:rsidRPr="003119B1">
              <w:rPr>
                <w:rStyle w:val="Hyperlink"/>
                <w:noProof/>
              </w:rPr>
              <w:t>Closing Reflections</w:t>
            </w:r>
            <w:r>
              <w:rPr>
                <w:noProof/>
                <w:webHidden/>
              </w:rPr>
              <w:tab/>
            </w:r>
            <w:r>
              <w:rPr>
                <w:noProof/>
                <w:webHidden/>
              </w:rPr>
              <w:fldChar w:fldCharType="begin"/>
            </w:r>
            <w:r>
              <w:rPr>
                <w:noProof/>
                <w:webHidden/>
              </w:rPr>
              <w:instrText xml:space="preserve"> PAGEREF _Toc62081216 \h </w:instrText>
            </w:r>
            <w:r>
              <w:rPr>
                <w:noProof/>
                <w:webHidden/>
              </w:rPr>
            </w:r>
            <w:r>
              <w:rPr>
                <w:noProof/>
                <w:webHidden/>
              </w:rPr>
              <w:fldChar w:fldCharType="separate"/>
            </w:r>
            <w:r>
              <w:rPr>
                <w:noProof/>
                <w:webHidden/>
              </w:rPr>
              <w:t>37</w:t>
            </w:r>
            <w:r>
              <w:rPr>
                <w:noProof/>
                <w:webHidden/>
              </w:rPr>
              <w:fldChar w:fldCharType="end"/>
            </w:r>
          </w:hyperlink>
        </w:p>
        <w:p w14:paraId="30C24214" w14:textId="665EA73F" w:rsidR="00AA315D" w:rsidRDefault="00AA315D" w:rsidP="0090067B">
          <w:pPr>
            <w:pStyle w:val="TOC1"/>
            <w:tabs>
              <w:tab w:val="right" w:leader="dot" w:pos="9926"/>
            </w:tabs>
          </w:pPr>
          <w:r>
            <w:rPr>
              <w:bCs/>
              <w:noProof/>
            </w:rPr>
            <w:fldChar w:fldCharType="end"/>
          </w:r>
        </w:p>
      </w:sdtContent>
    </w:sdt>
    <w:p w14:paraId="58F150CA" w14:textId="3F4840E0" w:rsidR="00D077E9" w:rsidRDefault="00AA315D">
      <w:pPr>
        <w:spacing w:after="200"/>
      </w:pPr>
      <w:r>
        <w:br w:type="page"/>
      </w:r>
    </w:p>
    <w:p w14:paraId="666BBA8B" w14:textId="2634C3DE" w:rsidR="00273AD3" w:rsidRPr="006C6EF6" w:rsidRDefault="00273AD3" w:rsidP="00B37E32">
      <w:pPr>
        <w:pStyle w:val="Heading1"/>
        <w:rPr>
          <w:u w:val="single"/>
        </w:rPr>
      </w:pPr>
      <w:bookmarkStart w:id="1" w:name="_Toc62081178"/>
      <w:r w:rsidRPr="006C6EF6">
        <w:rPr>
          <w:u w:val="single"/>
        </w:rPr>
        <w:lastRenderedPageBreak/>
        <w:t>Introduction</w:t>
      </w:r>
      <w:bookmarkEnd w:id="1"/>
    </w:p>
    <w:p w14:paraId="74AE22FC" w14:textId="77777777" w:rsidR="00273AD3" w:rsidRDefault="00273AD3" w:rsidP="00273AD3">
      <w:pPr>
        <w:pStyle w:val="Default"/>
      </w:pPr>
    </w:p>
    <w:p w14:paraId="63CB001C" w14:textId="4BAC2A36" w:rsidR="00273AD3" w:rsidRDefault="00273AD3" w:rsidP="00273AD3">
      <w:pPr>
        <w:pStyle w:val="Content"/>
      </w:pPr>
      <w:r>
        <w:t xml:space="preserve">One of the key activities of any IT function is to “Keep the lights on” to ensure there is no impact to the Business operations. IT leverages Incident Management process to achieve the above Objective. An incident is something that is unplanned interruption to an IT service or reduction in the quality of an IT service that affects the Users and the Business. The main goal of Incident Management process is to provide a quick fix / workarounds or solutions that resolves the interruption and restores the service to its full capacity to ensure no business impact. In most of the organizations, incidents are created by various Business and IT Users, End Users/ Vendors if they have access to ticketing systems, and from the integrated monitoring 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 Manual assignment of incidents is time consuming and requires human efforts. There may be mistakes due to human errors and resource consumption is carried out ineffectively because of </w:t>
      </w:r>
    </w:p>
    <w:p w14:paraId="2D97500F" w14:textId="790784ED" w:rsidR="00273AD3" w:rsidRDefault="00273AD3" w:rsidP="00273AD3">
      <w:pPr>
        <w:pStyle w:val="Content"/>
      </w:pPr>
      <w:r>
        <w:t xml:space="preserve">the misaddressing. On the other hand, manual assignment increases the response and resolution times which result in user satisfaction deterioration / poor customer service. </w:t>
      </w:r>
    </w:p>
    <w:p w14:paraId="308379A6" w14:textId="77777777" w:rsidR="00E87973" w:rsidRDefault="00E87973" w:rsidP="00273AD3">
      <w:pPr>
        <w:pStyle w:val="Content"/>
      </w:pPr>
    </w:p>
    <w:p w14:paraId="07EE06DB" w14:textId="5189C6AA" w:rsidR="00273AD3" w:rsidRDefault="00273AD3" w:rsidP="00273AD3">
      <w:pPr>
        <w:pStyle w:val="Content"/>
      </w:pPr>
      <w:r>
        <w:t xml:space="preserve">    </w:t>
      </w:r>
    </w:p>
    <w:p w14:paraId="636E60B9" w14:textId="59572280" w:rsidR="00273AD3" w:rsidRDefault="00273AD3" w:rsidP="00273AD3">
      <w:pPr>
        <w:pStyle w:val="Content"/>
      </w:pPr>
      <w:r>
        <w:t xml:space="preserve"> </w:t>
      </w:r>
      <w:r>
        <w:rPr>
          <w:b/>
        </w:rPr>
        <w:t xml:space="preserve">    </w:t>
      </w:r>
      <w:r w:rsidR="00E87973">
        <w:rPr>
          <w:b/>
        </w:rPr>
        <w:t xml:space="preserve"> </w:t>
      </w:r>
      <w:r>
        <w:rPr>
          <w:b/>
        </w:rPr>
        <w:t xml:space="preserve">    </w:t>
      </w:r>
      <w:r w:rsidRPr="00273AD3">
        <w:rPr>
          <w:b/>
          <w:noProof/>
        </w:rPr>
        <w:drawing>
          <wp:inline distT="0" distB="0" distL="0" distR="0" wp14:anchorId="2A342704" wp14:editId="11A3391E">
            <wp:extent cx="5657274" cy="1866900"/>
            <wp:effectExtent l="0" t="0" r="635" b="0"/>
            <wp:docPr id="4" name="Content Placeholder 3">
              <a:extLst xmlns:a="http://schemas.openxmlformats.org/drawingml/2006/main">
                <a:ext uri="{FF2B5EF4-FFF2-40B4-BE49-F238E27FC236}">
                  <a16:creationId xmlns:a16="http://schemas.microsoft.com/office/drawing/2014/main" id="{815A3BF9-91D9-43AF-ADB6-3D57E7776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15A3BF9-91D9-43AF-ADB6-3D57E7776C43}"/>
                        </a:ext>
                      </a:extLst>
                    </pic:cNvPr>
                    <pic:cNvPicPr>
                      <a:picLocks noChangeAspect="1"/>
                    </pic:cNvPicPr>
                  </pic:nvPicPr>
                  <pic:blipFill>
                    <a:blip r:embed="rId10"/>
                    <a:stretch>
                      <a:fillRect/>
                    </a:stretch>
                  </pic:blipFill>
                  <pic:spPr>
                    <a:xfrm>
                      <a:off x="0" y="0"/>
                      <a:ext cx="5722069" cy="1888282"/>
                    </a:xfrm>
                    <a:prstGeom prst="rect">
                      <a:avLst/>
                    </a:prstGeom>
                    <a:effectLst/>
                  </pic:spPr>
                </pic:pic>
              </a:graphicData>
            </a:graphic>
          </wp:inline>
        </w:drawing>
      </w:r>
    </w:p>
    <w:p w14:paraId="1BF1E68C" w14:textId="77777777" w:rsidR="00B00810" w:rsidRDefault="00B00810" w:rsidP="00B37E32">
      <w:pPr>
        <w:pStyle w:val="Heading1"/>
        <w:rPr>
          <w:u w:val="single"/>
        </w:rPr>
      </w:pPr>
    </w:p>
    <w:p w14:paraId="7FEAC151" w14:textId="6FE76A9C" w:rsidR="00D077E9" w:rsidRPr="006C6EF6" w:rsidRDefault="00273AD3" w:rsidP="00B37E32">
      <w:pPr>
        <w:pStyle w:val="Heading1"/>
        <w:rPr>
          <w:u w:val="single"/>
        </w:rPr>
      </w:pPr>
      <w:bookmarkStart w:id="2" w:name="_Toc62081179"/>
      <w:r w:rsidRPr="006C6EF6">
        <w:rPr>
          <w:u w:val="single"/>
        </w:rPr>
        <w:t>Problem Statement</w:t>
      </w:r>
      <w:bookmarkEnd w:id="2"/>
    </w:p>
    <w:p w14:paraId="77B8BB62" w14:textId="1BC23CD2" w:rsidR="00AA315D" w:rsidRDefault="00AA315D" w:rsidP="00AA315D">
      <w:pPr>
        <w:pStyle w:val="Content"/>
        <w:rPr>
          <w:lang w:val="en-IN"/>
        </w:rPr>
      </w:pPr>
      <w:r w:rsidRPr="00AA315D">
        <w:rPr>
          <w:lang w:val="en-IN"/>
        </w:rPr>
        <w:t xml:space="preserve">In the </w:t>
      </w:r>
      <w:r>
        <w:rPr>
          <w:lang w:val="en-IN"/>
        </w:rPr>
        <w:t xml:space="preserve">IT </w:t>
      </w:r>
      <w:r w:rsidRPr="00AA315D">
        <w:rPr>
          <w:lang w:val="en-IN"/>
        </w:rPr>
        <w:t>support process, incoming incidents are analysed and assessed by organization’s support teams to fulfil the request. In many organizations, better allocation and effective usage of the valuable support resources directly result</w:t>
      </w:r>
      <w:r w:rsidR="005762EC">
        <w:rPr>
          <w:lang w:val="en-IN"/>
        </w:rPr>
        <w:t>s</w:t>
      </w:r>
      <w:r w:rsidRPr="00AA315D">
        <w:rPr>
          <w:lang w:val="en-IN"/>
        </w:rPr>
        <w:t xml:space="preserve"> in substantial cost savings.</w:t>
      </w:r>
    </w:p>
    <w:p w14:paraId="6AE9DDCB" w14:textId="4D62C521" w:rsidR="00273AD3" w:rsidRDefault="00AA315D" w:rsidP="00AA315D">
      <w:pPr>
        <w:pStyle w:val="Content"/>
        <w:rPr>
          <w:lang w:val="en-IN"/>
        </w:rPr>
      </w:pPr>
      <w:r w:rsidRPr="00AA315D">
        <w:rPr>
          <w:lang w:val="en-IN"/>
        </w:rPr>
        <w:t xml:space="preserve">However, successful closure is not the only thing which matters in customer satisfaction. SLA management of incident must be managed effectively. Generally, manually assigning the incident has some challenges </w:t>
      </w:r>
      <w:r w:rsidR="00273AD3">
        <w:rPr>
          <w:lang w:val="en-IN"/>
        </w:rPr>
        <w:t>stated below:</w:t>
      </w:r>
    </w:p>
    <w:p w14:paraId="613173D4" w14:textId="77777777" w:rsidR="00273AD3" w:rsidRDefault="00273AD3" w:rsidP="00AA315D">
      <w:pPr>
        <w:pStyle w:val="Content"/>
      </w:pPr>
    </w:p>
    <w:p w14:paraId="34794FD9" w14:textId="6ADCFDBA" w:rsidR="00B37E32" w:rsidRPr="00B37E32" w:rsidRDefault="00B37E32" w:rsidP="00273AD3">
      <w:pPr>
        <w:pStyle w:val="Content"/>
        <w:numPr>
          <w:ilvl w:val="0"/>
          <w:numId w:val="1"/>
        </w:numPr>
        <w:rPr>
          <w:lang w:val="en-IN"/>
        </w:rPr>
      </w:pPr>
      <w:r w:rsidRPr="00B37E32">
        <w:rPr>
          <w:lang w:val="en-IN"/>
        </w:rPr>
        <w:t xml:space="preserve">More resource usage and expenses. </w:t>
      </w:r>
    </w:p>
    <w:p w14:paraId="2CF8F8AF" w14:textId="57727367" w:rsidR="00B37E32" w:rsidRPr="00B37E32" w:rsidRDefault="00B37E32" w:rsidP="00273AD3">
      <w:pPr>
        <w:pStyle w:val="Content"/>
        <w:numPr>
          <w:ilvl w:val="0"/>
          <w:numId w:val="1"/>
        </w:numPr>
        <w:rPr>
          <w:lang w:val="en-IN"/>
        </w:rPr>
      </w:pPr>
      <w:r w:rsidRPr="00B37E32">
        <w:rPr>
          <w:lang w:val="en-IN"/>
        </w:rPr>
        <w:t xml:space="preserve">Human errors - Incidents get assigned to incorrect groups </w:t>
      </w:r>
    </w:p>
    <w:p w14:paraId="66692049" w14:textId="1D8613AD" w:rsidR="00B37E32" w:rsidRPr="00B37E32" w:rsidRDefault="00B37E32" w:rsidP="00273AD3">
      <w:pPr>
        <w:pStyle w:val="Content"/>
        <w:numPr>
          <w:ilvl w:val="0"/>
          <w:numId w:val="1"/>
        </w:numPr>
        <w:rPr>
          <w:lang w:val="en-IN"/>
        </w:rPr>
      </w:pPr>
      <w:r w:rsidRPr="00B37E32">
        <w:rPr>
          <w:lang w:val="en-IN"/>
        </w:rPr>
        <w:t xml:space="preserve">Delay in assigning the incidents </w:t>
      </w:r>
    </w:p>
    <w:p w14:paraId="6A087662" w14:textId="0B80A914" w:rsidR="00B37E32" w:rsidRPr="00B37E32" w:rsidRDefault="00B37E32" w:rsidP="00273AD3">
      <w:pPr>
        <w:pStyle w:val="Content"/>
        <w:numPr>
          <w:ilvl w:val="0"/>
          <w:numId w:val="1"/>
        </w:numPr>
        <w:rPr>
          <w:lang w:val="en-IN"/>
        </w:rPr>
      </w:pPr>
      <w:r w:rsidRPr="00B37E32">
        <w:rPr>
          <w:lang w:val="en-IN"/>
        </w:rPr>
        <w:t xml:space="preserve">More resolution times </w:t>
      </w:r>
    </w:p>
    <w:p w14:paraId="61B2784C" w14:textId="19C8EA3F" w:rsidR="00B37E32" w:rsidRDefault="00B37E32" w:rsidP="00273AD3">
      <w:pPr>
        <w:pStyle w:val="Content"/>
        <w:numPr>
          <w:ilvl w:val="0"/>
          <w:numId w:val="1"/>
        </w:numPr>
        <w:rPr>
          <w:lang w:val="en-IN"/>
        </w:rPr>
      </w:pPr>
      <w:r w:rsidRPr="00B37E32">
        <w:rPr>
          <w:lang w:val="en-IN"/>
        </w:rPr>
        <w:t>If an incident takes more time in analysis, other productive tasks get affected for the Service Desk</w:t>
      </w:r>
    </w:p>
    <w:p w14:paraId="4BCF2B15" w14:textId="77777777" w:rsidR="009013D9" w:rsidRDefault="009013D9" w:rsidP="009013D9">
      <w:pPr>
        <w:pStyle w:val="Content"/>
        <w:ind w:left="720"/>
        <w:rPr>
          <w:lang w:val="en-IN"/>
        </w:rPr>
      </w:pPr>
    </w:p>
    <w:p w14:paraId="6FE93296" w14:textId="423C1479" w:rsidR="00582F1A" w:rsidRDefault="00582F1A" w:rsidP="00582F1A">
      <w:pPr>
        <w:pStyle w:val="Content"/>
      </w:pPr>
      <w:r w:rsidRPr="00582F1A">
        <w:t>Currently the incidents are created by various stakeholders (Business Users, IT Users and Monitoring Tools) within IT Service Management Tool and are assigned to Service Desk teams (L1/ L2 teams). This team will review the incidents for right ticket categorization, priorities and then carry out initial diagnosis to see if they can resolve. Around ~54% of the incidents are resolved by L1 / L2 teams. In</w:t>
      </w:r>
      <w:r>
        <w:t xml:space="preserve"> </w:t>
      </w:r>
      <w:r w:rsidRPr="00582F1A">
        <w:t>case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In</w:t>
      </w:r>
      <w:r>
        <w:t xml:space="preserve"> </w:t>
      </w:r>
      <w:r w:rsidRPr="00582F1A">
        <w:t xml:space="preserve">case if vendor support is needed, they will reach out for their support towards incident closure.L1 / L2 needs to spend time reviewing Standard Operating Procedures (SOPs) before assigning to Functional teams (Minimum ~25-30% of incidents needs to be reviewed for SOPs before ticket assignment). 15 min </w:t>
      </w:r>
      <w:r w:rsidRPr="00582F1A">
        <w:lastRenderedPageBreak/>
        <w:t>is being spent for SOP review for each incident. Minimum of ~1 FTE effort needed only for incident assignment to L3 teams.</w:t>
      </w:r>
    </w:p>
    <w:p w14:paraId="52D1FBEA" w14:textId="26418240" w:rsidR="00582F1A" w:rsidRPr="00B37E32" w:rsidRDefault="00582F1A" w:rsidP="00582F1A">
      <w:pPr>
        <w:pStyle w:val="Content"/>
        <w:rPr>
          <w:lang w:val="en-IN"/>
        </w:rPr>
      </w:pPr>
      <w:r w:rsidRPr="00582F1A">
        <w:t>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queue and not addressed timely resulting in poor customer service.</w:t>
      </w:r>
    </w:p>
    <w:p w14:paraId="23F4E3CB" w14:textId="289BA116" w:rsidR="00B37E32" w:rsidRPr="006C6EF6" w:rsidRDefault="00273AD3" w:rsidP="00B37E32">
      <w:pPr>
        <w:pStyle w:val="Heading1"/>
        <w:rPr>
          <w:u w:val="single"/>
        </w:rPr>
      </w:pPr>
      <w:bookmarkStart w:id="3" w:name="_Toc62081180"/>
      <w:r w:rsidRPr="006C6EF6">
        <w:rPr>
          <w:u w:val="single"/>
        </w:rPr>
        <w:t>Objective</w:t>
      </w:r>
      <w:bookmarkEnd w:id="3"/>
    </w:p>
    <w:p w14:paraId="172E49E3" w14:textId="72FEE4A9" w:rsidR="00273AD3" w:rsidRPr="00273AD3" w:rsidRDefault="000946F0" w:rsidP="000946F0">
      <w:pPr>
        <w:pStyle w:val="Content"/>
        <w:rPr>
          <w:lang w:val="en-IN"/>
        </w:rPr>
      </w:pPr>
      <w:r w:rsidRPr="000946F0">
        <w:rPr>
          <w:lang w:val="en-IN" w:eastAsia="en-IN"/>
        </w:rPr>
        <w:t>Guided by powerful AI techniques</w:t>
      </w:r>
      <w:r>
        <w:rPr>
          <w:b/>
          <w:lang w:val="en-IN" w:eastAsia="en-IN"/>
        </w:rPr>
        <w:t xml:space="preserve">, </w:t>
      </w:r>
      <w:r w:rsidRPr="000946F0">
        <w:rPr>
          <w:bCs/>
          <w:lang w:val="en-IN" w:eastAsia="en-IN"/>
        </w:rPr>
        <w:t>build a classifier</w:t>
      </w:r>
      <w:r w:rsidRPr="000946F0">
        <w:rPr>
          <w:lang w:val="en-IN" w:eastAsia="en-IN"/>
        </w:rPr>
        <w:t xml:space="preserve"> that can classify incidents to right functional groups can help organizations to reduce the resolving time of the issue and can focus on more productive tasks.</w:t>
      </w:r>
    </w:p>
    <w:p w14:paraId="757FA48D" w14:textId="61271B92" w:rsidR="00273AD3" w:rsidRPr="006C6EF6" w:rsidRDefault="0071625A" w:rsidP="00B37E32">
      <w:pPr>
        <w:pStyle w:val="Heading1"/>
        <w:rPr>
          <w:u w:val="single"/>
        </w:rPr>
      </w:pPr>
      <w:bookmarkStart w:id="4" w:name="_Toc62081181"/>
      <w:r w:rsidRPr="006C6EF6">
        <w:rPr>
          <w:u w:val="single"/>
        </w:rPr>
        <w:t>EDA</w:t>
      </w:r>
      <w:r w:rsidR="00545FEE" w:rsidRPr="006C6EF6">
        <w:rPr>
          <w:u w:val="single"/>
        </w:rPr>
        <w:t xml:space="preserve"> (Exploratory Data Analytics)</w:t>
      </w:r>
      <w:bookmarkEnd w:id="4"/>
    </w:p>
    <w:p w14:paraId="3FD1729F" w14:textId="73CD4354" w:rsidR="00545FEE" w:rsidRDefault="00545FEE" w:rsidP="00545FEE">
      <w:pPr>
        <w:pStyle w:val="Content"/>
      </w:pPr>
      <w:r>
        <w:rPr>
          <w:lang w:val="en-IN"/>
        </w:rPr>
        <w:t>EDA is the</w:t>
      </w:r>
      <w:r w:rsidRPr="00545FEE">
        <w:rPr>
          <w:lang w:val="en-IN"/>
        </w:rPr>
        <w:t xml:space="preserve"> Data Analysis Process where several techniques are used to better understand the dataset being used.</w:t>
      </w:r>
      <w:r>
        <w:rPr>
          <w:lang w:val="en-IN"/>
        </w:rPr>
        <w:t xml:space="preserve"> </w:t>
      </w:r>
      <w:r w:rsidRPr="00545FEE">
        <w:rPr>
          <w:lang w:val="en-IN"/>
        </w:rPr>
        <w:t>It helps clean up a dataset.</w:t>
      </w:r>
      <w:r>
        <w:rPr>
          <w:lang w:val="en-IN"/>
        </w:rPr>
        <w:t xml:space="preserve"> </w:t>
      </w:r>
      <w:r w:rsidRPr="00545FEE">
        <w:rPr>
          <w:lang w:val="en-IN"/>
        </w:rPr>
        <w:t>It gives you a better understanding of the variables and the relationships between them.</w:t>
      </w:r>
    </w:p>
    <w:p w14:paraId="094081D2" w14:textId="77777777" w:rsidR="00545FEE" w:rsidRDefault="00545FEE" w:rsidP="00545FEE">
      <w:pPr>
        <w:pStyle w:val="Content"/>
      </w:pPr>
      <w:r>
        <w:t>EDA was performed on the given data set. Following were the findings:</w:t>
      </w:r>
    </w:p>
    <w:p w14:paraId="2B3D9015" w14:textId="77777777" w:rsidR="00545FEE" w:rsidRDefault="00545FEE" w:rsidP="00545FEE">
      <w:pPr>
        <w:pStyle w:val="Content"/>
      </w:pPr>
    </w:p>
    <w:p w14:paraId="0D1108B7" w14:textId="0AC10DDD" w:rsidR="0071625A" w:rsidRPr="006C6EF6" w:rsidRDefault="0071625A" w:rsidP="00545FEE">
      <w:pPr>
        <w:pStyle w:val="Heading2"/>
        <w:rPr>
          <w:u w:val="single"/>
        </w:rPr>
      </w:pPr>
      <w:bookmarkStart w:id="5" w:name="_Toc62081182"/>
      <w:r w:rsidRPr="006C6EF6">
        <w:rPr>
          <w:u w:val="single"/>
        </w:rPr>
        <w:t>Data Findings</w:t>
      </w:r>
      <w:bookmarkEnd w:id="5"/>
    </w:p>
    <w:p w14:paraId="361AE6CA" w14:textId="3F351C7B" w:rsidR="0071625A" w:rsidRPr="0071625A" w:rsidRDefault="0071625A" w:rsidP="0071625A">
      <w:pPr>
        <w:pStyle w:val="Content"/>
      </w:pPr>
      <w:r w:rsidRPr="0071625A">
        <w:t>After analyzing the given data set, following observations were drawn:</w:t>
      </w:r>
    </w:p>
    <w:p w14:paraId="159A30F6" w14:textId="77777777" w:rsidR="0071625A" w:rsidRPr="0071625A" w:rsidRDefault="0071625A" w:rsidP="00F4662F">
      <w:pPr>
        <w:pStyle w:val="Content"/>
        <w:numPr>
          <w:ilvl w:val="0"/>
          <w:numId w:val="2"/>
        </w:numPr>
      </w:pPr>
      <w:r w:rsidRPr="0071625A">
        <w:t>The dataset contains 8500 records with 4 attributes i.e. Short Description, Description, Caller and Assignment Group, which is the target column.</w:t>
      </w:r>
    </w:p>
    <w:p w14:paraId="5754FB4C" w14:textId="77777777" w:rsidR="0071625A" w:rsidRPr="0071625A" w:rsidRDefault="0071625A" w:rsidP="00F4662F">
      <w:pPr>
        <w:pStyle w:val="Content"/>
        <w:numPr>
          <w:ilvl w:val="0"/>
          <w:numId w:val="2"/>
        </w:numPr>
      </w:pPr>
      <w:r w:rsidRPr="0071625A">
        <w:t>Each column is of data type object.</w:t>
      </w:r>
    </w:p>
    <w:p w14:paraId="723979B5" w14:textId="77777777" w:rsidR="0071625A" w:rsidRPr="0071625A" w:rsidRDefault="0071625A" w:rsidP="00F4662F">
      <w:pPr>
        <w:pStyle w:val="Content"/>
        <w:numPr>
          <w:ilvl w:val="0"/>
          <w:numId w:val="2"/>
        </w:numPr>
      </w:pPr>
      <w:r w:rsidRPr="0071625A">
        <w:t>There are 7481 unique Short Description types for the given dataset. “Password Reset” is most frequently occurring Short Description.</w:t>
      </w:r>
    </w:p>
    <w:p w14:paraId="21FF1290" w14:textId="77777777" w:rsidR="0071625A" w:rsidRPr="0071625A" w:rsidRDefault="0071625A" w:rsidP="00F4662F">
      <w:pPr>
        <w:pStyle w:val="Content"/>
        <w:numPr>
          <w:ilvl w:val="0"/>
          <w:numId w:val="2"/>
        </w:numPr>
      </w:pPr>
      <w:r w:rsidRPr="0071625A">
        <w:t>There are 74 different Assignment groups. Almost 47% of the tickets are assigned to GRP_0 and 53% of the tickets are assigned to the remaining 73 assignment groups.</w:t>
      </w:r>
    </w:p>
    <w:p w14:paraId="5177D0E3" w14:textId="77777777" w:rsidR="0071625A" w:rsidRPr="0071625A" w:rsidRDefault="0071625A" w:rsidP="00F4662F">
      <w:pPr>
        <w:pStyle w:val="Content"/>
        <w:numPr>
          <w:ilvl w:val="0"/>
          <w:numId w:val="2"/>
        </w:numPr>
      </w:pPr>
      <w:r w:rsidRPr="0071625A">
        <w:t>Imbalanced class data</w:t>
      </w:r>
    </w:p>
    <w:p w14:paraId="7C95859A" w14:textId="77777777" w:rsidR="0071625A" w:rsidRPr="0071625A" w:rsidRDefault="0071625A" w:rsidP="00F4662F">
      <w:pPr>
        <w:pStyle w:val="Content"/>
        <w:numPr>
          <w:ilvl w:val="0"/>
          <w:numId w:val="2"/>
        </w:numPr>
      </w:pPr>
      <w:r w:rsidRPr="0071625A">
        <w:lastRenderedPageBreak/>
        <w:t>There are 9 records with missing values- 8 records with missing/</w:t>
      </w:r>
      <w:proofErr w:type="spellStart"/>
      <w:r w:rsidRPr="0071625A">
        <w:t>NaN</w:t>
      </w:r>
      <w:proofErr w:type="spellEnd"/>
      <w:r w:rsidRPr="0071625A">
        <w:t xml:space="preserve"> Short description and 1 record with missing/</w:t>
      </w:r>
      <w:proofErr w:type="spellStart"/>
      <w:r w:rsidRPr="0071625A">
        <w:t>NaN</w:t>
      </w:r>
      <w:proofErr w:type="spellEnd"/>
      <w:r w:rsidRPr="0071625A">
        <w:t xml:space="preserve"> Description. </w:t>
      </w:r>
    </w:p>
    <w:p w14:paraId="0F336FCA" w14:textId="77777777" w:rsidR="0071625A" w:rsidRPr="0071625A" w:rsidRDefault="0071625A" w:rsidP="00F4662F">
      <w:pPr>
        <w:pStyle w:val="Content"/>
        <w:numPr>
          <w:ilvl w:val="0"/>
          <w:numId w:val="2"/>
        </w:numPr>
      </w:pPr>
      <w:r w:rsidRPr="0071625A">
        <w:t>There are 83 records with duplicate values.</w:t>
      </w:r>
    </w:p>
    <w:p w14:paraId="43546230" w14:textId="47F3B85E" w:rsidR="0071625A" w:rsidRDefault="0071625A" w:rsidP="00F4662F">
      <w:pPr>
        <w:pStyle w:val="Content"/>
        <w:numPr>
          <w:ilvl w:val="0"/>
          <w:numId w:val="2"/>
        </w:numPr>
      </w:pPr>
      <w:r w:rsidRPr="0071625A">
        <w:t>The data belongs to 29 different languages. Almost 84% of the records belong to English language.</w:t>
      </w:r>
    </w:p>
    <w:p w14:paraId="6BF4D5FF" w14:textId="77777777" w:rsidR="003800B9" w:rsidRDefault="003800B9" w:rsidP="003800B9">
      <w:pPr>
        <w:pStyle w:val="Content"/>
        <w:ind w:left="720"/>
      </w:pPr>
    </w:p>
    <w:p w14:paraId="77A3DBDF" w14:textId="2E5B26C1" w:rsidR="003800B9" w:rsidRDefault="003800B9" w:rsidP="003B0DF6">
      <w:r>
        <w:t>Glimpse of the dataset</w:t>
      </w:r>
    </w:p>
    <w:p w14:paraId="4B419A2F" w14:textId="71632191" w:rsidR="003800B9" w:rsidRDefault="003800B9" w:rsidP="003800B9">
      <w:pPr>
        <w:pStyle w:val="Content"/>
        <w:ind w:left="360"/>
      </w:pPr>
      <w:r>
        <w:rPr>
          <w:noProof/>
        </w:rPr>
        <w:drawing>
          <wp:inline distT="0" distB="0" distL="0" distR="0" wp14:anchorId="6DB280F8" wp14:editId="740A9B3C">
            <wp:extent cx="5715000" cy="1171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1171575"/>
                    </a:xfrm>
                    <a:prstGeom prst="rect">
                      <a:avLst/>
                    </a:prstGeom>
                  </pic:spPr>
                </pic:pic>
              </a:graphicData>
            </a:graphic>
          </wp:inline>
        </w:drawing>
      </w:r>
    </w:p>
    <w:p w14:paraId="030BAB38" w14:textId="77777777" w:rsidR="00EF0B05" w:rsidRDefault="00EF0B05" w:rsidP="003800B9">
      <w:pPr>
        <w:pStyle w:val="Content"/>
        <w:ind w:left="360"/>
      </w:pPr>
    </w:p>
    <w:p w14:paraId="04DDB527" w14:textId="058D6969" w:rsidR="003800B9" w:rsidRDefault="003800B9" w:rsidP="003B0DF6">
      <w:r>
        <w:t>Column attribute information</w:t>
      </w:r>
    </w:p>
    <w:p w14:paraId="1D11850A" w14:textId="47F1D384" w:rsidR="003800B9" w:rsidRDefault="003800B9" w:rsidP="003800B9">
      <w:r>
        <w:rPr>
          <w:noProof/>
        </w:rPr>
        <w:drawing>
          <wp:inline distT="0" distB="0" distL="0" distR="0" wp14:anchorId="7A5A1DBE" wp14:editId="6E33FD6E">
            <wp:extent cx="3000375" cy="1581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0375" cy="1581150"/>
                    </a:xfrm>
                    <a:prstGeom prst="rect">
                      <a:avLst/>
                    </a:prstGeom>
                  </pic:spPr>
                </pic:pic>
              </a:graphicData>
            </a:graphic>
          </wp:inline>
        </w:drawing>
      </w:r>
    </w:p>
    <w:p w14:paraId="234C58AE" w14:textId="42D5DD27" w:rsidR="003800B9" w:rsidRDefault="003800B9" w:rsidP="003B0DF6">
      <w:r>
        <w:t>Key Data findings</w:t>
      </w:r>
    </w:p>
    <w:p w14:paraId="21920041" w14:textId="341550C0" w:rsidR="003800B9" w:rsidRPr="003800B9" w:rsidRDefault="003800B9" w:rsidP="003800B9">
      <w:r>
        <w:rPr>
          <w:noProof/>
        </w:rPr>
        <w:drawing>
          <wp:inline distT="0" distB="0" distL="0" distR="0" wp14:anchorId="30C7AC4B" wp14:editId="77298B37">
            <wp:extent cx="3981450" cy="1095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1450" cy="1095375"/>
                    </a:xfrm>
                    <a:prstGeom prst="rect">
                      <a:avLst/>
                    </a:prstGeom>
                  </pic:spPr>
                </pic:pic>
              </a:graphicData>
            </a:graphic>
          </wp:inline>
        </w:drawing>
      </w:r>
    </w:p>
    <w:p w14:paraId="7392684E" w14:textId="2B9DFD41" w:rsidR="0071625A" w:rsidRDefault="0071625A" w:rsidP="0071625A">
      <w:pPr>
        <w:pStyle w:val="Content"/>
      </w:pPr>
    </w:p>
    <w:p w14:paraId="5F523BF1" w14:textId="733FAD65" w:rsidR="003B7C8C" w:rsidRPr="006C6EF6" w:rsidRDefault="003B7C8C" w:rsidP="003B7C8C">
      <w:pPr>
        <w:pStyle w:val="Heading2"/>
        <w:rPr>
          <w:u w:val="single"/>
        </w:rPr>
      </w:pPr>
      <w:bookmarkStart w:id="6" w:name="_Toc62081183"/>
      <w:r w:rsidRPr="006C6EF6">
        <w:rPr>
          <w:u w:val="single"/>
        </w:rPr>
        <w:t>Feature Engineering</w:t>
      </w:r>
      <w:bookmarkEnd w:id="6"/>
    </w:p>
    <w:p w14:paraId="6CEBF6B9" w14:textId="295CD6DB" w:rsidR="003B7C8C" w:rsidRPr="003B7C8C" w:rsidRDefault="003B7C8C" w:rsidP="003B7C8C">
      <w:pPr>
        <w:pStyle w:val="Content"/>
      </w:pPr>
      <w:r w:rsidRPr="003B7C8C">
        <w:t>It is the process of creating features for a</w:t>
      </w:r>
      <w:r>
        <w:t>n</w:t>
      </w:r>
      <w:r w:rsidRPr="003B7C8C">
        <w:t xml:space="preserve"> AI-ML based models from raw text data.</w:t>
      </w:r>
    </w:p>
    <w:p w14:paraId="2CAE1281" w14:textId="69AB4F8C" w:rsidR="00545FEE" w:rsidRDefault="00545FEE" w:rsidP="003B7C8C">
      <w:pPr>
        <w:pStyle w:val="Content"/>
      </w:pPr>
      <w:r w:rsidRPr="003B7C8C">
        <w:t xml:space="preserve">To further analyze other aspects of the data presented, </w:t>
      </w:r>
      <w:r w:rsidR="003B7C8C" w:rsidRPr="003B7C8C">
        <w:t xml:space="preserve">we have employed different methods to analyze text and extract features that can be used to build a classification model </w:t>
      </w:r>
      <w:r w:rsidRPr="003B7C8C">
        <w:t>to draw note-worthy conclusions.</w:t>
      </w:r>
    </w:p>
    <w:p w14:paraId="79EEC5DE" w14:textId="2F19F043" w:rsidR="003B7C8C" w:rsidRPr="003B7C8C" w:rsidRDefault="003B7C8C" w:rsidP="003B7C8C">
      <w:pPr>
        <w:pStyle w:val="Content"/>
        <w:rPr>
          <w:lang w:val="en-IN"/>
        </w:rPr>
      </w:pPr>
      <w:r>
        <w:rPr>
          <w:lang w:val="en-IN"/>
        </w:rPr>
        <w:lastRenderedPageBreak/>
        <w:t>We c</w:t>
      </w:r>
      <w:r w:rsidRPr="003B7C8C">
        <w:rPr>
          <w:lang w:val="en-IN"/>
        </w:rPr>
        <w:t>reated custom columns to study and better understand the data. Following columns were created:</w:t>
      </w:r>
    </w:p>
    <w:p w14:paraId="5829E01D" w14:textId="77777777" w:rsidR="003B7C8C" w:rsidRPr="003B7C8C" w:rsidRDefault="003B7C8C" w:rsidP="00F4662F">
      <w:pPr>
        <w:pStyle w:val="Content"/>
        <w:numPr>
          <w:ilvl w:val="0"/>
          <w:numId w:val="3"/>
        </w:numPr>
      </w:pPr>
      <w:r w:rsidRPr="003B7C8C">
        <w:t>Created a custom column “Full Description” by concatenating “Short description” and “Description” column.</w:t>
      </w:r>
    </w:p>
    <w:p w14:paraId="5987AC26" w14:textId="04F94474" w:rsidR="003B7C8C" w:rsidRPr="003B7C8C" w:rsidRDefault="003B7C8C" w:rsidP="00F4662F">
      <w:pPr>
        <w:pStyle w:val="Content"/>
        <w:numPr>
          <w:ilvl w:val="0"/>
          <w:numId w:val="3"/>
        </w:numPr>
      </w:pPr>
      <w:r w:rsidRPr="003B7C8C">
        <w:t xml:space="preserve">Added few custom columns like </w:t>
      </w:r>
      <w:proofErr w:type="spellStart"/>
      <w:r w:rsidRPr="003B7C8C">
        <w:t>Char_len</w:t>
      </w:r>
      <w:proofErr w:type="spellEnd"/>
      <w:r w:rsidRPr="003B7C8C">
        <w:t xml:space="preserve"> and </w:t>
      </w:r>
      <w:proofErr w:type="spellStart"/>
      <w:r w:rsidRPr="003B7C8C">
        <w:t>Word_len</w:t>
      </w:r>
      <w:proofErr w:type="spellEnd"/>
      <w:r w:rsidRPr="003B7C8C">
        <w:t xml:space="preserve"> to study the no. of characters and no. of words in Full Description column for every record.</w:t>
      </w:r>
      <w:r>
        <w:t xml:space="preserve"> </w:t>
      </w:r>
      <w:r w:rsidRPr="003B7C8C">
        <w:rPr>
          <w:lang w:val="en-IN"/>
        </w:rPr>
        <w:t>The min length of Full Description is 3 whereas the max length for Full Description is 13104.</w:t>
      </w:r>
    </w:p>
    <w:p w14:paraId="44E4120F" w14:textId="2318B303" w:rsidR="003B7C8C" w:rsidRPr="003B7C8C" w:rsidRDefault="003B7C8C" w:rsidP="00F4662F">
      <w:pPr>
        <w:pStyle w:val="Content"/>
        <w:numPr>
          <w:ilvl w:val="0"/>
          <w:numId w:val="3"/>
        </w:numPr>
        <w:rPr>
          <w:lang w:val="en-IN"/>
        </w:rPr>
      </w:pPr>
      <w:r w:rsidRPr="003B7C8C">
        <w:t>Added a ‘language’ column to study to detect the language type for every record</w:t>
      </w:r>
      <w:r>
        <w:t xml:space="preserve">. </w:t>
      </w:r>
      <w:r w:rsidRPr="003B7C8C">
        <w:rPr>
          <w:lang w:val="en-IN"/>
        </w:rPr>
        <w:t>The data belongs to 29 different languages. Almost 84% of the records belong to English language.</w:t>
      </w:r>
    </w:p>
    <w:p w14:paraId="7C95A4A2" w14:textId="0DBE459D" w:rsidR="003B7C8C" w:rsidRDefault="003B7C8C" w:rsidP="00F4662F">
      <w:pPr>
        <w:pStyle w:val="Content"/>
        <w:numPr>
          <w:ilvl w:val="0"/>
          <w:numId w:val="3"/>
        </w:numPr>
      </w:pPr>
      <w:r w:rsidRPr="003B7C8C">
        <w:t>Added a column ‘STOPWORDS’ to study the stop words in Full Description column of every record.</w:t>
      </w:r>
    </w:p>
    <w:p w14:paraId="578151CE" w14:textId="77777777" w:rsidR="003800B9" w:rsidRDefault="003800B9" w:rsidP="003800B9">
      <w:pPr>
        <w:pStyle w:val="Content"/>
        <w:ind w:left="720"/>
      </w:pPr>
    </w:p>
    <w:p w14:paraId="59B84657" w14:textId="475C86E1" w:rsidR="003800B9" w:rsidRDefault="003800B9" w:rsidP="003B0DF6">
      <w:r>
        <w:t>Final data frame</w:t>
      </w:r>
      <w:r w:rsidR="000C79F6">
        <w:t>:</w:t>
      </w:r>
    </w:p>
    <w:p w14:paraId="26190A78" w14:textId="380B9052" w:rsidR="003800B9" w:rsidRDefault="003800B9" w:rsidP="003800B9">
      <w:pPr>
        <w:pStyle w:val="Content"/>
      </w:pPr>
      <w:r>
        <w:rPr>
          <w:noProof/>
        </w:rPr>
        <w:drawing>
          <wp:inline distT="0" distB="0" distL="0" distR="0" wp14:anchorId="2EAC6B3D" wp14:editId="5E2E11AB">
            <wp:extent cx="630936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997075"/>
                    </a:xfrm>
                    <a:prstGeom prst="rect">
                      <a:avLst/>
                    </a:prstGeom>
                  </pic:spPr>
                </pic:pic>
              </a:graphicData>
            </a:graphic>
          </wp:inline>
        </w:drawing>
      </w:r>
      <w:r>
        <w:t xml:space="preserve"> </w:t>
      </w:r>
    </w:p>
    <w:p w14:paraId="53DFE0A7" w14:textId="77777777" w:rsidR="00B00810" w:rsidRDefault="00B00810" w:rsidP="003B7C8C">
      <w:pPr>
        <w:pStyle w:val="Heading2"/>
        <w:rPr>
          <w:u w:val="single"/>
        </w:rPr>
      </w:pPr>
    </w:p>
    <w:p w14:paraId="5C20F7B0" w14:textId="77777777" w:rsidR="00B00810" w:rsidRDefault="00B00810" w:rsidP="003B7C8C">
      <w:pPr>
        <w:pStyle w:val="Heading2"/>
        <w:rPr>
          <w:u w:val="single"/>
        </w:rPr>
      </w:pPr>
    </w:p>
    <w:p w14:paraId="423F6F65" w14:textId="77777777" w:rsidR="00B00810" w:rsidRDefault="00B00810" w:rsidP="003B7C8C">
      <w:pPr>
        <w:pStyle w:val="Heading2"/>
        <w:rPr>
          <w:u w:val="single"/>
        </w:rPr>
      </w:pPr>
    </w:p>
    <w:p w14:paraId="722A5D75" w14:textId="77777777" w:rsidR="00B00810" w:rsidRDefault="00B00810" w:rsidP="003B7C8C">
      <w:pPr>
        <w:pStyle w:val="Heading2"/>
        <w:rPr>
          <w:u w:val="single"/>
        </w:rPr>
      </w:pPr>
    </w:p>
    <w:p w14:paraId="0631FD05" w14:textId="25420E46" w:rsidR="003B7C8C" w:rsidRPr="006C6EF6" w:rsidRDefault="003B7C8C" w:rsidP="003B7C8C">
      <w:pPr>
        <w:pStyle w:val="Heading2"/>
        <w:rPr>
          <w:u w:val="single"/>
        </w:rPr>
      </w:pPr>
      <w:bookmarkStart w:id="7" w:name="_Toc62081184"/>
      <w:r w:rsidRPr="006C6EF6">
        <w:rPr>
          <w:u w:val="single"/>
        </w:rPr>
        <w:t>Visual Analysis</w:t>
      </w:r>
      <w:bookmarkEnd w:id="7"/>
    </w:p>
    <w:p w14:paraId="7B82490C" w14:textId="51288378" w:rsidR="003B7C8C" w:rsidRDefault="000413C7" w:rsidP="003B0DF6">
      <w:r>
        <w:t>Distribution of Assignment group across the dataset</w:t>
      </w:r>
    </w:p>
    <w:p w14:paraId="309C2D2B" w14:textId="2A31E1C2" w:rsidR="000413C7" w:rsidRDefault="000413C7" w:rsidP="003B0DF6">
      <w:r>
        <w:rPr>
          <w:noProof/>
        </w:rPr>
        <w:lastRenderedPageBreak/>
        <w:drawing>
          <wp:inline distT="0" distB="0" distL="0" distR="0" wp14:anchorId="1F13E33D" wp14:editId="6DE8F027">
            <wp:extent cx="6309360" cy="225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256790"/>
                    </a:xfrm>
                    <a:prstGeom prst="rect">
                      <a:avLst/>
                    </a:prstGeom>
                  </pic:spPr>
                </pic:pic>
              </a:graphicData>
            </a:graphic>
          </wp:inline>
        </w:drawing>
      </w:r>
      <w:r>
        <w:t>Distribution of Language across the dataset</w:t>
      </w:r>
      <w:r>
        <w:rPr>
          <w:noProof/>
        </w:rPr>
        <w:drawing>
          <wp:inline distT="0" distB="0" distL="0" distR="0" wp14:anchorId="066B6937" wp14:editId="61B0175B">
            <wp:extent cx="6191250" cy="3781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250" cy="3781425"/>
                    </a:xfrm>
                    <a:prstGeom prst="rect">
                      <a:avLst/>
                    </a:prstGeom>
                  </pic:spPr>
                </pic:pic>
              </a:graphicData>
            </a:graphic>
          </wp:inline>
        </w:drawing>
      </w:r>
    </w:p>
    <w:p w14:paraId="47420232" w14:textId="77777777" w:rsidR="00B00810" w:rsidRDefault="00B00810" w:rsidP="003B0DF6"/>
    <w:p w14:paraId="21C32E11" w14:textId="77777777" w:rsidR="00B00810" w:rsidRDefault="00B00810" w:rsidP="003B0DF6"/>
    <w:p w14:paraId="201F3AC4" w14:textId="77777777" w:rsidR="00B00810" w:rsidRDefault="00B00810" w:rsidP="003B0DF6"/>
    <w:p w14:paraId="456C0DA2" w14:textId="77777777" w:rsidR="00B00810" w:rsidRDefault="00B00810" w:rsidP="003B0DF6"/>
    <w:p w14:paraId="72C524A3" w14:textId="77777777" w:rsidR="00B00810" w:rsidRDefault="00B00810" w:rsidP="003B0DF6"/>
    <w:p w14:paraId="08386F1B" w14:textId="77777777" w:rsidR="00B00810" w:rsidRDefault="00B00810" w:rsidP="003B0DF6"/>
    <w:p w14:paraId="5A9B79C5" w14:textId="77777777" w:rsidR="00B00810" w:rsidRDefault="00B00810" w:rsidP="003B0DF6"/>
    <w:p w14:paraId="788E999A" w14:textId="77777777" w:rsidR="00B00810" w:rsidRDefault="00B00810" w:rsidP="003B0DF6"/>
    <w:p w14:paraId="0AC9CFA6" w14:textId="199B5EC0" w:rsidR="000413C7" w:rsidRDefault="000413C7" w:rsidP="003B0DF6">
      <w:r>
        <w:lastRenderedPageBreak/>
        <w:t xml:space="preserve">Distribution of </w:t>
      </w:r>
      <w:proofErr w:type="spellStart"/>
      <w:r>
        <w:t>Char_len</w:t>
      </w:r>
      <w:proofErr w:type="spellEnd"/>
      <w:r>
        <w:t xml:space="preserve"> across the dataset</w:t>
      </w:r>
    </w:p>
    <w:p w14:paraId="6C17A358" w14:textId="11A7AF72" w:rsidR="003B7C8C" w:rsidRDefault="000413C7" w:rsidP="00B00810">
      <w:r>
        <w:rPr>
          <w:noProof/>
        </w:rPr>
        <w:lastRenderedPageBreak/>
        <w:drawing>
          <wp:inline distT="0" distB="0" distL="0" distR="0" wp14:anchorId="6BE7F461" wp14:editId="5385CC63">
            <wp:extent cx="6309360" cy="3475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3475355"/>
                    </a:xfrm>
                    <a:prstGeom prst="rect">
                      <a:avLst/>
                    </a:prstGeom>
                  </pic:spPr>
                </pic:pic>
              </a:graphicData>
            </a:graphic>
          </wp:inline>
        </w:drawing>
      </w:r>
      <w:r>
        <w:t xml:space="preserve">Word Cloud to analyze important and most frequently occurring words </w:t>
      </w:r>
      <w:r>
        <w:rPr>
          <w:noProof/>
        </w:rPr>
        <w:drawing>
          <wp:inline distT="0" distB="0" distL="0" distR="0" wp14:anchorId="0E98F74C" wp14:editId="7E499E0C">
            <wp:extent cx="4791075" cy="4445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767" cy="4452657"/>
                    </a:xfrm>
                    <a:prstGeom prst="rect">
                      <a:avLst/>
                    </a:prstGeom>
                  </pic:spPr>
                </pic:pic>
              </a:graphicData>
            </a:graphic>
          </wp:inline>
        </w:drawing>
      </w:r>
    </w:p>
    <w:p w14:paraId="3B4CFA2E" w14:textId="132683E4" w:rsidR="000413C7" w:rsidRDefault="000413C7" w:rsidP="003B7C8C">
      <w:pPr>
        <w:pStyle w:val="Content"/>
      </w:pPr>
    </w:p>
    <w:p w14:paraId="479E78C0" w14:textId="7382F6C4" w:rsidR="000413C7" w:rsidRPr="006C6EF6" w:rsidRDefault="000413C7" w:rsidP="000413C7">
      <w:pPr>
        <w:pStyle w:val="Heading1"/>
        <w:rPr>
          <w:u w:val="single"/>
        </w:rPr>
      </w:pPr>
      <w:bookmarkStart w:id="8" w:name="_Toc62081185"/>
      <w:r w:rsidRPr="006C6EF6">
        <w:rPr>
          <w:u w:val="single"/>
        </w:rPr>
        <w:t>Text Preprocessing</w:t>
      </w:r>
      <w:bookmarkEnd w:id="8"/>
    </w:p>
    <w:p w14:paraId="0241B6E4" w14:textId="20E68CF1" w:rsidR="000413C7" w:rsidRDefault="000413C7" w:rsidP="000413C7">
      <w:pPr>
        <w:pStyle w:val="Content"/>
      </w:pPr>
      <w:r>
        <w:t>Following text/data pre-processing steps were employed to clean the data before it is presented to models:</w:t>
      </w:r>
    </w:p>
    <w:p w14:paraId="2EBB39DC" w14:textId="58E65FC8" w:rsidR="003800B9" w:rsidRDefault="000413C7" w:rsidP="00F4662F">
      <w:pPr>
        <w:pStyle w:val="Content"/>
        <w:numPr>
          <w:ilvl w:val="0"/>
          <w:numId w:val="2"/>
        </w:numPr>
      </w:pPr>
      <w:r>
        <w:t xml:space="preserve">Drop Missing Values: 9 records were found </w:t>
      </w:r>
      <w:r w:rsidR="003800B9">
        <w:t xml:space="preserve">with missing or </w:t>
      </w:r>
      <w:proofErr w:type="spellStart"/>
      <w:r w:rsidR="003800B9">
        <w:t>NaN</w:t>
      </w:r>
      <w:proofErr w:type="spellEnd"/>
      <w:r w:rsidR="003800B9">
        <w:t xml:space="preserve"> values</w:t>
      </w:r>
      <w:r w:rsidR="003800B9" w:rsidRPr="0071625A">
        <w:t>- 8 records with missing/</w:t>
      </w:r>
      <w:proofErr w:type="spellStart"/>
      <w:r w:rsidR="003800B9" w:rsidRPr="0071625A">
        <w:t>NaN</w:t>
      </w:r>
      <w:proofErr w:type="spellEnd"/>
      <w:r w:rsidR="003800B9" w:rsidRPr="0071625A">
        <w:t xml:space="preserve"> Short description and 1 record with missing/</w:t>
      </w:r>
      <w:proofErr w:type="spellStart"/>
      <w:r w:rsidR="003800B9" w:rsidRPr="0071625A">
        <w:t>NaN</w:t>
      </w:r>
      <w:proofErr w:type="spellEnd"/>
      <w:r w:rsidR="003800B9" w:rsidRPr="0071625A">
        <w:t xml:space="preserve"> Description. </w:t>
      </w:r>
      <w:r w:rsidR="003800B9">
        <w:t>These records were dropped.</w:t>
      </w:r>
    </w:p>
    <w:p w14:paraId="18F5508D" w14:textId="6F511410" w:rsidR="003800B9" w:rsidRDefault="003800B9" w:rsidP="00F4662F">
      <w:pPr>
        <w:pStyle w:val="Content"/>
        <w:numPr>
          <w:ilvl w:val="0"/>
          <w:numId w:val="2"/>
        </w:numPr>
      </w:pPr>
      <w:r>
        <w:t>Drop Duplicates: 83 records with duplicate values were found that were dropped from the dataset.</w:t>
      </w:r>
    </w:p>
    <w:p w14:paraId="147B8F58" w14:textId="63143A3B" w:rsidR="003800B9" w:rsidRDefault="003800B9" w:rsidP="00F4662F">
      <w:pPr>
        <w:pStyle w:val="Content"/>
        <w:numPr>
          <w:ilvl w:val="0"/>
          <w:numId w:val="2"/>
        </w:numPr>
      </w:pPr>
      <w:r>
        <w:t>Removed HTML Tags</w:t>
      </w:r>
    </w:p>
    <w:p w14:paraId="1A0AD0B0" w14:textId="7777C60A" w:rsidR="003800B9" w:rsidRDefault="003800B9" w:rsidP="00F4662F">
      <w:pPr>
        <w:pStyle w:val="Content"/>
        <w:numPr>
          <w:ilvl w:val="0"/>
          <w:numId w:val="2"/>
        </w:numPr>
      </w:pPr>
      <w:r>
        <w:t>Removed Accented Text</w:t>
      </w:r>
    </w:p>
    <w:p w14:paraId="48F56B5D" w14:textId="06E58605" w:rsidR="003800B9" w:rsidRDefault="003800B9" w:rsidP="00F4662F">
      <w:pPr>
        <w:pStyle w:val="Content"/>
        <w:numPr>
          <w:ilvl w:val="0"/>
          <w:numId w:val="2"/>
        </w:numPr>
      </w:pPr>
      <w:r>
        <w:t>Removed Punctuations</w:t>
      </w:r>
    </w:p>
    <w:p w14:paraId="2E5320FE" w14:textId="2953E838" w:rsidR="003800B9" w:rsidRDefault="003800B9" w:rsidP="00F4662F">
      <w:pPr>
        <w:pStyle w:val="Content"/>
        <w:numPr>
          <w:ilvl w:val="0"/>
          <w:numId w:val="2"/>
        </w:numPr>
      </w:pPr>
      <w:r>
        <w:t>Remove Special Characters</w:t>
      </w:r>
    </w:p>
    <w:p w14:paraId="13006AE9" w14:textId="7338D33B" w:rsidR="003800B9" w:rsidRDefault="000C79F6" w:rsidP="00F4662F">
      <w:pPr>
        <w:pStyle w:val="Content"/>
        <w:numPr>
          <w:ilvl w:val="0"/>
          <w:numId w:val="2"/>
        </w:numPr>
      </w:pPr>
      <w:r>
        <w:t xml:space="preserve">Performed </w:t>
      </w:r>
      <w:r w:rsidR="003800B9">
        <w:t>Lemmatization</w:t>
      </w:r>
    </w:p>
    <w:p w14:paraId="1BD11B91" w14:textId="401B5115" w:rsidR="000C79F6" w:rsidRPr="0071625A" w:rsidRDefault="000C79F6" w:rsidP="000C79F6">
      <w:pPr>
        <w:pStyle w:val="Content"/>
        <w:ind w:left="720"/>
      </w:pPr>
      <w:r w:rsidRPr="00266228">
        <w:rPr>
          <w:noProof/>
        </w:rPr>
        <w:drawing>
          <wp:inline distT="0" distB="0" distL="0" distR="0" wp14:anchorId="73027070" wp14:editId="29DB6741">
            <wp:extent cx="5427701" cy="1838325"/>
            <wp:effectExtent l="0" t="0" r="1905" b="0"/>
            <wp:docPr id="34" name="Content Placeholder 4">
              <a:extLst xmlns:a="http://schemas.openxmlformats.org/drawingml/2006/main">
                <a:ext uri="{FF2B5EF4-FFF2-40B4-BE49-F238E27FC236}">
                  <a16:creationId xmlns:a16="http://schemas.microsoft.com/office/drawing/2014/main" id="{FC4BD204-D7DE-443D-96C3-98F996E95A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C4BD204-D7DE-443D-96C3-98F996E95AF9}"/>
                        </a:ext>
                      </a:extLst>
                    </pic:cNvPr>
                    <pic:cNvPicPr>
                      <a:picLocks noGrp="1" noChangeAspect="1"/>
                    </pic:cNvPicPr>
                  </pic:nvPicPr>
                  <pic:blipFill>
                    <a:blip r:embed="rId19"/>
                    <a:stretch>
                      <a:fillRect/>
                    </a:stretch>
                  </pic:blipFill>
                  <pic:spPr>
                    <a:xfrm>
                      <a:off x="0" y="0"/>
                      <a:ext cx="5577662" cy="1889116"/>
                    </a:xfrm>
                    <a:prstGeom prst="rect">
                      <a:avLst/>
                    </a:prstGeom>
                  </pic:spPr>
                </pic:pic>
              </a:graphicData>
            </a:graphic>
          </wp:inline>
        </w:drawing>
      </w:r>
    </w:p>
    <w:p w14:paraId="0B3CC838" w14:textId="496A0570" w:rsidR="000C79F6" w:rsidRDefault="000C79F6" w:rsidP="000C79F6">
      <w:pPr>
        <w:pStyle w:val="Content"/>
      </w:pPr>
      <w:r w:rsidRPr="000C79F6">
        <w:t>Note: Stemming and Lemmatization both generate the root form of the inflected words. The difference is that stem might not be an actual word whereas, lemma is an actual language word.</w:t>
      </w:r>
      <w:r>
        <w:t xml:space="preserve"> </w:t>
      </w:r>
      <w:r w:rsidRPr="000C79F6">
        <w:t xml:space="preserve">Stemming follows an algorithm with steps to perform on the words which makes it faster. Whereas, lemmatization, slower than stemming. </w:t>
      </w:r>
      <w:r>
        <w:t>We chose Lemmatization over Stemming.</w:t>
      </w:r>
    </w:p>
    <w:p w14:paraId="035F6D03" w14:textId="7EE5BEF6" w:rsidR="000C79F6" w:rsidRDefault="000C79F6" w:rsidP="000C79F6">
      <w:pPr>
        <w:pStyle w:val="Content"/>
      </w:pPr>
    </w:p>
    <w:p w14:paraId="4EDBF062" w14:textId="56B06196" w:rsidR="000C79F6" w:rsidRPr="006C6EF6" w:rsidRDefault="000C79F6" w:rsidP="000C79F6">
      <w:pPr>
        <w:pStyle w:val="Heading1"/>
        <w:rPr>
          <w:u w:val="single"/>
        </w:rPr>
      </w:pPr>
      <w:bookmarkStart w:id="9" w:name="_Toc62081186"/>
      <w:r w:rsidRPr="006C6EF6">
        <w:rPr>
          <w:u w:val="single"/>
        </w:rPr>
        <w:lastRenderedPageBreak/>
        <w:t>Modelling</w:t>
      </w:r>
      <w:bookmarkEnd w:id="9"/>
    </w:p>
    <w:p w14:paraId="28053F1A" w14:textId="763B6AA1" w:rsidR="000C79F6" w:rsidRPr="006C6EF6" w:rsidRDefault="000C79F6" w:rsidP="000C79F6">
      <w:pPr>
        <w:pStyle w:val="Heading2"/>
        <w:rPr>
          <w:u w:val="single"/>
          <w:lang w:val="en-IN"/>
        </w:rPr>
      </w:pPr>
      <w:bookmarkStart w:id="10" w:name="_Toc62081187"/>
      <w:r w:rsidRPr="006C6EF6">
        <w:rPr>
          <w:u w:val="single"/>
          <w:lang w:val="en-IN"/>
        </w:rPr>
        <w:t>ML Based Classification models with TF-IDF</w:t>
      </w:r>
      <w:bookmarkEnd w:id="10"/>
    </w:p>
    <w:p w14:paraId="713B0D72" w14:textId="5C4ABCCF" w:rsidR="000C79F6" w:rsidRDefault="000C79F6" w:rsidP="000C79F6">
      <w:pPr>
        <w:pStyle w:val="Content"/>
        <w:rPr>
          <w:lang w:val="en-IN"/>
        </w:rPr>
      </w:pPr>
      <w:r w:rsidRPr="000C79F6">
        <w:rPr>
          <w:lang w:val="en-IN"/>
        </w:rPr>
        <w:t>We have used ML based classification models as well as AI based classification models to assign tickets to functional groups.</w:t>
      </w:r>
    </w:p>
    <w:p w14:paraId="140986C7" w14:textId="36A2E856" w:rsidR="000C79F6" w:rsidRPr="000C79F6" w:rsidRDefault="000C79F6" w:rsidP="00F4662F">
      <w:pPr>
        <w:pStyle w:val="Content"/>
        <w:numPr>
          <w:ilvl w:val="0"/>
          <w:numId w:val="4"/>
        </w:numPr>
      </w:pPr>
      <w:r w:rsidRPr="000C79F6">
        <w:t xml:space="preserve">Full Description column i.e. Short description + Description has been vectorized to TF-IDF using </w:t>
      </w:r>
      <w:proofErr w:type="spellStart"/>
      <w:r w:rsidRPr="000C79F6">
        <w:t>TfidfVectorizer</w:t>
      </w:r>
      <w:proofErr w:type="spellEnd"/>
      <w:r w:rsidRPr="000C79F6">
        <w:t xml:space="preserve"> using unigrams</w:t>
      </w:r>
    </w:p>
    <w:p w14:paraId="4C844899" w14:textId="77777777" w:rsidR="000C79F6" w:rsidRPr="000C79F6" w:rsidRDefault="000C79F6" w:rsidP="00F4662F">
      <w:pPr>
        <w:pStyle w:val="Content"/>
        <w:numPr>
          <w:ilvl w:val="0"/>
          <w:numId w:val="4"/>
        </w:numPr>
      </w:pPr>
      <w:r w:rsidRPr="000C79F6">
        <w:t>Select top 5000 features using Chi-squared test</w:t>
      </w:r>
    </w:p>
    <w:p w14:paraId="55BC3528" w14:textId="2E9840EB" w:rsidR="000C79F6" w:rsidRDefault="000C79F6" w:rsidP="00F4662F">
      <w:pPr>
        <w:pStyle w:val="Content"/>
        <w:numPr>
          <w:ilvl w:val="0"/>
          <w:numId w:val="4"/>
        </w:numPr>
      </w:pPr>
      <w:r w:rsidRPr="000C79F6">
        <w:t>Different ML based classifications models were used, and following accuracies were found</w:t>
      </w:r>
    </w:p>
    <w:tbl>
      <w:tblPr>
        <w:tblW w:w="10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424"/>
        <w:gridCol w:w="3881"/>
        <w:gridCol w:w="3207"/>
      </w:tblGrid>
      <w:tr w:rsidR="00613606" w:rsidRPr="000C79F6" w14:paraId="45AE4297" w14:textId="77777777" w:rsidTr="00613606">
        <w:trPr>
          <w:trHeight w:val="160"/>
        </w:trPr>
        <w:tc>
          <w:tcPr>
            <w:tcW w:w="3424" w:type="dxa"/>
            <w:shd w:val="clear" w:color="auto" w:fill="B1E4FD" w:themeFill="accent1" w:themeFillTint="33"/>
            <w:tcMar>
              <w:top w:w="150" w:type="dxa"/>
              <w:left w:w="196" w:type="dxa"/>
              <w:bottom w:w="150" w:type="dxa"/>
              <w:right w:w="150" w:type="dxa"/>
            </w:tcMar>
            <w:vAlign w:val="center"/>
            <w:hideMark/>
          </w:tcPr>
          <w:p w14:paraId="2DD491A7"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Model Type</w:t>
            </w:r>
          </w:p>
        </w:tc>
        <w:tc>
          <w:tcPr>
            <w:tcW w:w="3881" w:type="dxa"/>
            <w:shd w:val="clear" w:color="auto" w:fill="B1E4FD" w:themeFill="accent1" w:themeFillTint="33"/>
            <w:tcMar>
              <w:top w:w="150" w:type="dxa"/>
              <w:left w:w="196" w:type="dxa"/>
              <w:bottom w:w="150" w:type="dxa"/>
              <w:right w:w="150" w:type="dxa"/>
            </w:tcMar>
            <w:vAlign w:val="center"/>
            <w:hideMark/>
          </w:tcPr>
          <w:p w14:paraId="4EE479E0"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Training Accuracy</w:t>
            </w:r>
          </w:p>
        </w:tc>
        <w:tc>
          <w:tcPr>
            <w:tcW w:w="3207" w:type="dxa"/>
            <w:shd w:val="clear" w:color="auto" w:fill="B1E4FD" w:themeFill="accent1" w:themeFillTint="33"/>
            <w:tcMar>
              <w:top w:w="150" w:type="dxa"/>
              <w:left w:w="196" w:type="dxa"/>
              <w:bottom w:w="150" w:type="dxa"/>
              <w:right w:w="150" w:type="dxa"/>
            </w:tcMar>
            <w:vAlign w:val="center"/>
            <w:hideMark/>
          </w:tcPr>
          <w:p w14:paraId="2E2467C8"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Test Accuracy</w:t>
            </w:r>
          </w:p>
        </w:tc>
      </w:tr>
      <w:tr w:rsidR="000C79F6" w:rsidRPr="000C79F6" w14:paraId="386BD179" w14:textId="77777777" w:rsidTr="00613606">
        <w:trPr>
          <w:trHeight w:val="239"/>
        </w:trPr>
        <w:tc>
          <w:tcPr>
            <w:tcW w:w="3424" w:type="dxa"/>
            <w:shd w:val="clear" w:color="auto" w:fill="FBFBFB"/>
            <w:tcMar>
              <w:top w:w="150" w:type="dxa"/>
              <w:left w:w="196" w:type="dxa"/>
              <w:bottom w:w="150" w:type="dxa"/>
              <w:right w:w="150" w:type="dxa"/>
            </w:tcMar>
            <w:hideMark/>
          </w:tcPr>
          <w:p w14:paraId="493D7A04"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Naïve Bayes Classifier</w:t>
            </w:r>
          </w:p>
        </w:tc>
        <w:tc>
          <w:tcPr>
            <w:tcW w:w="3881" w:type="dxa"/>
            <w:shd w:val="clear" w:color="auto" w:fill="FBFBFB"/>
            <w:tcMar>
              <w:top w:w="150" w:type="dxa"/>
              <w:left w:w="196" w:type="dxa"/>
              <w:bottom w:w="150" w:type="dxa"/>
              <w:right w:w="150" w:type="dxa"/>
            </w:tcMar>
            <w:hideMark/>
          </w:tcPr>
          <w:p w14:paraId="567EB927"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57.05</w:t>
            </w:r>
          </w:p>
        </w:tc>
        <w:tc>
          <w:tcPr>
            <w:tcW w:w="3207" w:type="dxa"/>
            <w:shd w:val="clear" w:color="auto" w:fill="FBFBFB"/>
            <w:tcMar>
              <w:top w:w="150" w:type="dxa"/>
              <w:left w:w="196" w:type="dxa"/>
              <w:bottom w:w="150" w:type="dxa"/>
              <w:right w:w="150" w:type="dxa"/>
            </w:tcMar>
            <w:hideMark/>
          </w:tcPr>
          <w:p w14:paraId="5691F4DE"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57.53</w:t>
            </w:r>
          </w:p>
        </w:tc>
      </w:tr>
      <w:tr w:rsidR="000C79F6" w:rsidRPr="000C79F6" w14:paraId="7F56A38B" w14:textId="77777777" w:rsidTr="00613606">
        <w:trPr>
          <w:trHeight w:val="160"/>
        </w:trPr>
        <w:tc>
          <w:tcPr>
            <w:tcW w:w="3424" w:type="dxa"/>
            <w:shd w:val="clear" w:color="auto" w:fill="F2F2F2"/>
            <w:tcMar>
              <w:top w:w="150" w:type="dxa"/>
              <w:left w:w="196" w:type="dxa"/>
              <w:bottom w:w="150" w:type="dxa"/>
              <w:right w:w="150" w:type="dxa"/>
            </w:tcMar>
            <w:hideMark/>
          </w:tcPr>
          <w:p w14:paraId="1B4FED38"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SVM Classifier</w:t>
            </w:r>
          </w:p>
        </w:tc>
        <w:tc>
          <w:tcPr>
            <w:tcW w:w="3881" w:type="dxa"/>
            <w:shd w:val="clear" w:color="auto" w:fill="F2F2F2"/>
            <w:tcMar>
              <w:top w:w="150" w:type="dxa"/>
              <w:left w:w="196" w:type="dxa"/>
              <w:bottom w:w="150" w:type="dxa"/>
              <w:right w:w="150" w:type="dxa"/>
            </w:tcMar>
            <w:hideMark/>
          </w:tcPr>
          <w:p w14:paraId="644C4426"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66.48</w:t>
            </w:r>
          </w:p>
        </w:tc>
        <w:tc>
          <w:tcPr>
            <w:tcW w:w="3207" w:type="dxa"/>
            <w:shd w:val="clear" w:color="auto" w:fill="F2F2F2"/>
            <w:tcMar>
              <w:top w:w="150" w:type="dxa"/>
              <w:left w:w="196" w:type="dxa"/>
              <w:bottom w:w="150" w:type="dxa"/>
              <w:right w:w="150" w:type="dxa"/>
            </w:tcMar>
            <w:hideMark/>
          </w:tcPr>
          <w:p w14:paraId="5CDF5898" w14:textId="6525DF1A" w:rsidR="000C79F6" w:rsidRPr="000C79F6" w:rsidRDefault="000C79F6" w:rsidP="000C79F6">
            <w:pPr>
              <w:pStyle w:val="Content"/>
              <w:tabs>
                <w:tab w:val="left" w:pos="1320"/>
              </w:tabs>
              <w:spacing w:line="240" w:lineRule="auto"/>
              <w:ind w:left="720" w:hanging="360"/>
              <w:rPr>
                <w:sz w:val="20"/>
                <w:szCs w:val="20"/>
                <w:lang w:val="en-IN"/>
              </w:rPr>
            </w:pPr>
            <w:r w:rsidRPr="000C79F6">
              <w:rPr>
                <w:sz w:val="20"/>
                <w:szCs w:val="20"/>
                <w:lang w:val="en-IN"/>
              </w:rPr>
              <w:t>64.26</w:t>
            </w:r>
            <w:r>
              <w:rPr>
                <w:sz w:val="20"/>
                <w:szCs w:val="20"/>
                <w:lang w:val="en-IN"/>
              </w:rPr>
              <w:tab/>
            </w:r>
          </w:p>
        </w:tc>
      </w:tr>
      <w:tr w:rsidR="000C79F6" w:rsidRPr="000C79F6" w14:paraId="7B7EE862" w14:textId="77777777" w:rsidTr="00613606">
        <w:trPr>
          <w:trHeight w:val="239"/>
        </w:trPr>
        <w:tc>
          <w:tcPr>
            <w:tcW w:w="3424" w:type="dxa"/>
            <w:shd w:val="clear" w:color="auto" w:fill="FBFBFB"/>
            <w:tcMar>
              <w:top w:w="150" w:type="dxa"/>
              <w:left w:w="196" w:type="dxa"/>
              <w:bottom w:w="150" w:type="dxa"/>
              <w:right w:w="150" w:type="dxa"/>
            </w:tcMar>
            <w:hideMark/>
          </w:tcPr>
          <w:p w14:paraId="39CD1404"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Decision Tree Classifier</w:t>
            </w:r>
          </w:p>
        </w:tc>
        <w:tc>
          <w:tcPr>
            <w:tcW w:w="3881" w:type="dxa"/>
            <w:shd w:val="clear" w:color="auto" w:fill="FBFBFB"/>
            <w:tcMar>
              <w:top w:w="150" w:type="dxa"/>
              <w:left w:w="196" w:type="dxa"/>
              <w:bottom w:w="150" w:type="dxa"/>
              <w:right w:w="150" w:type="dxa"/>
            </w:tcMar>
            <w:hideMark/>
          </w:tcPr>
          <w:p w14:paraId="0B85B57F"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63.07</w:t>
            </w:r>
          </w:p>
        </w:tc>
        <w:tc>
          <w:tcPr>
            <w:tcW w:w="3207" w:type="dxa"/>
            <w:shd w:val="clear" w:color="auto" w:fill="FBFBFB"/>
            <w:tcMar>
              <w:top w:w="150" w:type="dxa"/>
              <w:left w:w="196" w:type="dxa"/>
              <w:bottom w:w="150" w:type="dxa"/>
              <w:right w:w="150" w:type="dxa"/>
            </w:tcMar>
            <w:hideMark/>
          </w:tcPr>
          <w:p w14:paraId="23908D06"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60.95</w:t>
            </w:r>
          </w:p>
        </w:tc>
      </w:tr>
      <w:tr w:rsidR="000C79F6" w:rsidRPr="000C79F6" w14:paraId="64D3DADC" w14:textId="77777777" w:rsidTr="00613606">
        <w:trPr>
          <w:trHeight w:val="239"/>
        </w:trPr>
        <w:tc>
          <w:tcPr>
            <w:tcW w:w="3424" w:type="dxa"/>
            <w:shd w:val="clear" w:color="auto" w:fill="F2F2F2"/>
            <w:tcMar>
              <w:top w:w="150" w:type="dxa"/>
              <w:left w:w="196" w:type="dxa"/>
              <w:bottom w:w="150" w:type="dxa"/>
              <w:right w:w="150" w:type="dxa"/>
            </w:tcMar>
            <w:hideMark/>
          </w:tcPr>
          <w:p w14:paraId="4EA5E333"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 xml:space="preserve">Random Forest Classifier </w:t>
            </w:r>
          </w:p>
        </w:tc>
        <w:tc>
          <w:tcPr>
            <w:tcW w:w="3881" w:type="dxa"/>
            <w:shd w:val="clear" w:color="auto" w:fill="F2F2F2"/>
            <w:tcMar>
              <w:top w:w="150" w:type="dxa"/>
              <w:left w:w="196" w:type="dxa"/>
              <w:bottom w:w="150" w:type="dxa"/>
              <w:right w:w="150" w:type="dxa"/>
            </w:tcMar>
            <w:hideMark/>
          </w:tcPr>
          <w:p w14:paraId="4D09EF12"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95.06</w:t>
            </w:r>
          </w:p>
        </w:tc>
        <w:tc>
          <w:tcPr>
            <w:tcW w:w="3207" w:type="dxa"/>
            <w:shd w:val="clear" w:color="auto" w:fill="F2F2F2"/>
            <w:tcMar>
              <w:top w:w="150" w:type="dxa"/>
              <w:left w:w="196" w:type="dxa"/>
              <w:bottom w:w="150" w:type="dxa"/>
              <w:right w:w="150" w:type="dxa"/>
            </w:tcMar>
            <w:hideMark/>
          </w:tcPr>
          <w:p w14:paraId="112573B0"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64.1</w:t>
            </w:r>
          </w:p>
        </w:tc>
      </w:tr>
    </w:tbl>
    <w:p w14:paraId="56E820BF" w14:textId="77777777" w:rsidR="00613606" w:rsidRPr="00613606" w:rsidRDefault="00613606" w:rsidP="00613606">
      <w:pPr>
        <w:pStyle w:val="Content"/>
        <w:rPr>
          <w:lang w:val="en-IN"/>
        </w:rPr>
      </w:pPr>
      <w:r w:rsidRPr="00613606">
        <w:rPr>
          <w:lang w:val="en-IN"/>
        </w:rPr>
        <w:t>Note: Random Forest Classifier model is overfitting</w:t>
      </w:r>
    </w:p>
    <w:p w14:paraId="093781D7" w14:textId="788A9AD5" w:rsidR="000C79F6" w:rsidRDefault="000C79F6" w:rsidP="000C79F6">
      <w:pPr>
        <w:pStyle w:val="Content"/>
        <w:ind w:left="360"/>
      </w:pPr>
    </w:p>
    <w:p w14:paraId="21139BFE" w14:textId="37748386" w:rsidR="00613606" w:rsidRPr="006C6EF6" w:rsidRDefault="00613606" w:rsidP="00613606">
      <w:pPr>
        <w:pStyle w:val="Heading2"/>
        <w:rPr>
          <w:u w:val="single"/>
          <w:lang w:val="en-IN"/>
        </w:rPr>
      </w:pPr>
      <w:bookmarkStart w:id="11" w:name="_Toc62081188"/>
      <w:r w:rsidRPr="006C6EF6">
        <w:rPr>
          <w:u w:val="single"/>
          <w:lang w:val="en-IN"/>
        </w:rPr>
        <w:t>ML Based Classifier with Glove Embeddings</w:t>
      </w:r>
      <w:bookmarkEnd w:id="11"/>
    </w:p>
    <w:p w14:paraId="4B023216" w14:textId="7012B249" w:rsidR="00613606" w:rsidRPr="00613606" w:rsidRDefault="00613606" w:rsidP="00F4662F">
      <w:pPr>
        <w:pStyle w:val="Content"/>
        <w:numPr>
          <w:ilvl w:val="0"/>
          <w:numId w:val="5"/>
        </w:numPr>
      </w:pPr>
      <w:r w:rsidRPr="00613606">
        <w:t>Vectorized Full Description column using Glove embedding with embedding size as 300</w:t>
      </w:r>
    </w:p>
    <w:p w14:paraId="2E484C63" w14:textId="77777777" w:rsidR="00613606" w:rsidRPr="00613606" w:rsidRDefault="00613606" w:rsidP="00F4662F">
      <w:pPr>
        <w:pStyle w:val="Content"/>
        <w:numPr>
          <w:ilvl w:val="0"/>
          <w:numId w:val="5"/>
        </w:numPr>
      </w:pPr>
      <w:r w:rsidRPr="00613606">
        <w:t>Label encoding of the target variable i.e. Assignment group</w:t>
      </w:r>
    </w:p>
    <w:p w14:paraId="26A73600" w14:textId="3A6698FD" w:rsidR="00613606" w:rsidRPr="00613606" w:rsidRDefault="00613606" w:rsidP="00F4662F">
      <w:pPr>
        <w:pStyle w:val="Content"/>
        <w:numPr>
          <w:ilvl w:val="0"/>
          <w:numId w:val="5"/>
        </w:numPr>
      </w:pPr>
      <w:r w:rsidRPr="00613606">
        <w:t>Different ML based classification models were used, and following accuracies were found</w:t>
      </w:r>
    </w:p>
    <w:tbl>
      <w:tblPr>
        <w:tblW w:w="10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583"/>
        <w:gridCol w:w="3029"/>
        <w:gridCol w:w="3029"/>
      </w:tblGrid>
      <w:tr w:rsidR="00613606" w:rsidRPr="00613606" w14:paraId="72388E5F" w14:textId="77777777" w:rsidTr="00613606">
        <w:trPr>
          <w:trHeight w:val="254"/>
        </w:trPr>
        <w:tc>
          <w:tcPr>
            <w:tcW w:w="4583" w:type="dxa"/>
            <w:shd w:val="clear" w:color="auto" w:fill="B1E4FD" w:themeFill="accent1" w:themeFillTint="33"/>
            <w:tcMar>
              <w:top w:w="81" w:type="dxa"/>
              <w:left w:w="162" w:type="dxa"/>
              <w:bottom w:w="81" w:type="dxa"/>
              <w:right w:w="162" w:type="dxa"/>
            </w:tcMar>
            <w:hideMark/>
          </w:tcPr>
          <w:p w14:paraId="6EF0760B"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Model Type</w:t>
            </w:r>
          </w:p>
        </w:tc>
        <w:tc>
          <w:tcPr>
            <w:tcW w:w="3029" w:type="dxa"/>
            <w:shd w:val="clear" w:color="auto" w:fill="B1E4FD" w:themeFill="accent1" w:themeFillTint="33"/>
            <w:tcMar>
              <w:top w:w="81" w:type="dxa"/>
              <w:left w:w="162" w:type="dxa"/>
              <w:bottom w:w="81" w:type="dxa"/>
              <w:right w:w="162" w:type="dxa"/>
            </w:tcMar>
            <w:hideMark/>
          </w:tcPr>
          <w:p w14:paraId="19ED7777"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Training Accuracy</w:t>
            </w:r>
          </w:p>
        </w:tc>
        <w:tc>
          <w:tcPr>
            <w:tcW w:w="3029" w:type="dxa"/>
            <w:shd w:val="clear" w:color="auto" w:fill="B1E4FD" w:themeFill="accent1" w:themeFillTint="33"/>
            <w:tcMar>
              <w:top w:w="81" w:type="dxa"/>
              <w:left w:w="162" w:type="dxa"/>
              <w:bottom w:w="81" w:type="dxa"/>
              <w:right w:w="162" w:type="dxa"/>
            </w:tcMar>
            <w:hideMark/>
          </w:tcPr>
          <w:p w14:paraId="460CC042"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Test Accuracy</w:t>
            </w:r>
          </w:p>
        </w:tc>
      </w:tr>
      <w:tr w:rsidR="00613606" w:rsidRPr="00613606" w14:paraId="7CD553A2" w14:textId="77777777" w:rsidTr="00613606">
        <w:trPr>
          <w:trHeight w:val="151"/>
        </w:trPr>
        <w:tc>
          <w:tcPr>
            <w:tcW w:w="4583" w:type="dxa"/>
            <w:shd w:val="clear" w:color="auto" w:fill="E7E6E6" w:themeFill="background2"/>
            <w:tcMar>
              <w:top w:w="81" w:type="dxa"/>
              <w:left w:w="162" w:type="dxa"/>
              <w:bottom w:w="81" w:type="dxa"/>
              <w:right w:w="162" w:type="dxa"/>
            </w:tcMar>
            <w:hideMark/>
          </w:tcPr>
          <w:p w14:paraId="7EBAD003"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SVM Classifier</w:t>
            </w:r>
          </w:p>
        </w:tc>
        <w:tc>
          <w:tcPr>
            <w:tcW w:w="3029" w:type="dxa"/>
            <w:shd w:val="clear" w:color="auto" w:fill="E7E6E6" w:themeFill="background2"/>
            <w:tcMar>
              <w:top w:w="81" w:type="dxa"/>
              <w:left w:w="162" w:type="dxa"/>
              <w:bottom w:w="81" w:type="dxa"/>
              <w:right w:w="162" w:type="dxa"/>
            </w:tcMar>
            <w:hideMark/>
          </w:tcPr>
          <w:p w14:paraId="5FCB0CE2"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89.25</w:t>
            </w:r>
          </w:p>
        </w:tc>
        <w:tc>
          <w:tcPr>
            <w:tcW w:w="3029" w:type="dxa"/>
            <w:shd w:val="clear" w:color="auto" w:fill="E7E6E6" w:themeFill="background2"/>
            <w:tcMar>
              <w:top w:w="81" w:type="dxa"/>
              <w:left w:w="162" w:type="dxa"/>
              <w:bottom w:w="81" w:type="dxa"/>
              <w:right w:w="162" w:type="dxa"/>
            </w:tcMar>
            <w:hideMark/>
          </w:tcPr>
          <w:p w14:paraId="0BBA1571"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66.59</w:t>
            </w:r>
          </w:p>
        </w:tc>
      </w:tr>
      <w:tr w:rsidR="00613606" w:rsidRPr="00613606" w14:paraId="34570B23" w14:textId="77777777" w:rsidTr="00613606">
        <w:trPr>
          <w:trHeight w:val="254"/>
        </w:trPr>
        <w:tc>
          <w:tcPr>
            <w:tcW w:w="4583" w:type="dxa"/>
            <w:shd w:val="clear" w:color="auto" w:fill="F2F2F2" w:themeFill="background1" w:themeFillShade="F2"/>
            <w:tcMar>
              <w:top w:w="81" w:type="dxa"/>
              <w:left w:w="162" w:type="dxa"/>
              <w:bottom w:w="81" w:type="dxa"/>
              <w:right w:w="162" w:type="dxa"/>
            </w:tcMar>
            <w:hideMark/>
          </w:tcPr>
          <w:p w14:paraId="1EF667E9"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Decision Tree Classifier</w:t>
            </w:r>
          </w:p>
        </w:tc>
        <w:tc>
          <w:tcPr>
            <w:tcW w:w="3029" w:type="dxa"/>
            <w:shd w:val="clear" w:color="auto" w:fill="F2F2F2" w:themeFill="background1" w:themeFillShade="F2"/>
            <w:tcMar>
              <w:top w:w="81" w:type="dxa"/>
              <w:left w:w="162" w:type="dxa"/>
              <w:bottom w:w="81" w:type="dxa"/>
              <w:right w:w="162" w:type="dxa"/>
            </w:tcMar>
            <w:hideMark/>
          </w:tcPr>
          <w:p w14:paraId="6DFD2B6F"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62.27</w:t>
            </w:r>
          </w:p>
        </w:tc>
        <w:tc>
          <w:tcPr>
            <w:tcW w:w="3029" w:type="dxa"/>
            <w:shd w:val="clear" w:color="auto" w:fill="F2F2F2" w:themeFill="background1" w:themeFillShade="F2"/>
            <w:tcMar>
              <w:top w:w="81" w:type="dxa"/>
              <w:left w:w="162" w:type="dxa"/>
              <w:bottom w:w="81" w:type="dxa"/>
              <w:right w:w="162" w:type="dxa"/>
            </w:tcMar>
            <w:hideMark/>
          </w:tcPr>
          <w:p w14:paraId="247840B4"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55.87</w:t>
            </w:r>
          </w:p>
        </w:tc>
      </w:tr>
      <w:tr w:rsidR="00613606" w:rsidRPr="00613606" w14:paraId="252CE304" w14:textId="77777777" w:rsidTr="00613606">
        <w:trPr>
          <w:trHeight w:val="254"/>
        </w:trPr>
        <w:tc>
          <w:tcPr>
            <w:tcW w:w="4583" w:type="dxa"/>
            <w:shd w:val="clear" w:color="auto" w:fill="E7E6E6" w:themeFill="background2"/>
            <w:tcMar>
              <w:top w:w="81" w:type="dxa"/>
              <w:left w:w="162" w:type="dxa"/>
              <w:bottom w:w="81" w:type="dxa"/>
              <w:right w:w="162" w:type="dxa"/>
            </w:tcMar>
            <w:hideMark/>
          </w:tcPr>
          <w:p w14:paraId="0A531E14"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 xml:space="preserve">Random Forest Classifier </w:t>
            </w:r>
          </w:p>
        </w:tc>
        <w:tc>
          <w:tcPr>
            <w:tcW w:w="3029" w:type="dxa"/>
            <w:shd w:val="clear" w:color="auto" w:fill="E7E6E6" w:themeFill="background2"/>
            <w:tcMar>
              <w:top w:w="81" w:type="dxa"/>
              <w:left w:w="162" w:type="dxa"/>
              <w:bottom w:w="81" w:type="dxa"/>
              <w:right w:w="162" w:type="dxa"/>
            </w:tcMar>
            <w:hideMark/>
          </w:tcPr>
          <w:p w14:paraId="31B58902"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95.16</w:t>
            </w:r>
          </w:p>
        </w:tc>
        <w:tc>
          <w:tcPr>
            <w:tcW w:w="3029" w:type="dxa"/>
            <w:shd w:val="clear" w:color="auto" w:fill="E7E6E6" w:themeFill="background2"/>
            <w:tcMar>
              <w:top w:w="81" w:type="dxa"/>
              <w:left w:w="162" w:type="dxa"/>
              <w:bottom w:w="81" w:type="dxa"/>
              <w:right w:w="162" w:type="dxa"/>
            </w:tcMar>
            <w:hideMark/>
          </w:tcPr>
          <w:p w14:paraId="1C55DDDB"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61.43</w:t>
            </w:r>
          </w:p>
        </w:tc>
      </w:tr>
    </w:tbl>
    <w:p w14:paraId="2A018058" w14:textId="6B2A93B4" w:rsidR="00613606" w:rsidRDefault="00613606" w:rsidP="00613606">
      <w:pPr>
        <w:pStyle w:val="Content"/>
      </w:pPr>
      <w:r w:rsidRPr="00613606">
        <w:t>Note: Using glove embeddings, all the models are overfitting</w:t>
      </w:r>
    </w:p>
    <w:p w14:paraId="5B716337" w14:textId="27F81484" w:rsidR="00613606" w:rsidRDefault="00613606" w:rsidP="00613606">
      <w:pPr>
        <w:pStyle w:val="Content"/>
      </w:pPr>
    </w:p>
    <w:p w14:paraId="3635535E" w14:textId="69CB50EC" w:rsidR="00613606" w:rsidRPr="006C6EF6" w:rsidRDefault="00613606" w:rsidP="00613606">
      <w:pPr>
        <w:pStyle w:val="Heading2"/>
        <w:rPr>
          <w:u w:val="single"/>
          <w:lang w:val="en-IN"/>
        </w:rPr>
      </w:pPr>
      <w:bookmarkStart w:id="12" w:name="_Toc62081189"/>
      <w:r w:rsidRPr="006C6EF6">
        <w:rPr>
          <w:u w:val="single"/>
          <w:lang w:val="en-IN"/>
        </w:rPr>
        <w:lastRenderedPageBreak/>
        <w:t>AI Based Classification Models</w:t>
      </w:r>
      <w:bookmarkEnd w:id="12"/>
    </w:p>
    <w:p w14:paraId="41611BC0" w14:textId="77777777" w:rsidR="00613606" w:rsidRPr="00613606" w:rsidRDefault="00613606" w:rsidP="00F4662F">
      <w:pPr>
        <w:pStyle w:val="Content"/>
        <w:numPr>
          <w:ilvl w:val="0"/>
          <w:numId w:val="6"/>
        </w:numPr>
        <w:rPr>
          <w:lang w:val="en-IN"/>
        </w:rPr>
      </w:pPr>
      <w:r w:rsidRPr="00613606">
        <w:rPr>
          <w:lang w:val="en-IN"/>
        </w:rPr>
        <w:t>Vectorised Full Description column using Glove embedding with embedding size as 300</w:t>
      </w:r>
    </w:p>
    <w:p w14:paraId="45726D51" w14:textId="77777777" w:rsidR="00613606" w:rsidRPr="00613606" w:rsidRDefault="00613606" w:rsidP="00F4662F">
      <w:pPr>
        <w:pStyle w:val="Content"/>
        <w:numPr>
          <w:ilvl w:val="0"/>
          <w:numId w:val="6"/>
        </w:numPr>
        <w:rPr>
          <w:lang w:val="en-IN"/>
        </w:rPr>
      </w:pPr>
      <w:r w:rsidRPr="00613606">
        <w:rPr>
          <w:lang w:val="en-IN"/>
        </w:rPr>
        <w:t>Label encoding of the target variable i.e. Assignment group</w:t>
      </w:r>
    </w:p>
    <w:p w14:paraId="51D88ABA" w14:textId="06AC10A2" w:rsidR="00613606" w:rsidRDefault="00613606" w:rsidP="00F4662F">
      <w:pPr>
        <w:pStyle w:val="Content"/>
        <w:numPr>
          <w:ilvl w:val="0"/>
          <w:numId w:val="6"/>
        </w:numPr>
        <w:rPr>
          <w:lang w:val="en-IN"/>
        </w:rPr>
      </w:pPr>
      <w:r w:rsidRPr="00613606">
        <w:rPr>
          <w:lang w:val="en-IN"/>
        </w:rPr>
        <w:t>Different AI based classification models were used and following accuracies were found</w:t>
      </w:r>
    </w:p>
    <w:tbl>
      <w:tblPr>
        <w:tblW w:w="10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353"/>
        <w:gridCol w:w="3128"/>
        <w:gridCol w:w="3128"/>
      </w:tblGrid>
      <w:tr w:rsidR="00613606" w:rsidRPr="00613606" w14:paraId="1AB1EBE4" w14:textId="77777777" w:rsidTr="00613606">
        <w:trPr>
          <w:trHeight w:val="273"/>
        </w:trPr>
        <w:tc>
          <w:tcPr>
            <w:tcW w:w="4353" w:type="dxa"/>
            <w:shd w:val="clear" w:color="auto" w:fill="B1E4FD" w:themeFill="accent1" w:themeFillTint="33"/>
            <w:tcMar>
              <w:top w:w="84" w:type="dxa"/>
              <w:left w:w="168" w:type="dxa"/>
              <w:bottom w:w="84" w:type="dxa"/>
              <w:right w:w="168" w:type="dxa"/>
            </w:tcMar>
            <w:hideMark/>
          </w:tcPr>
          <w:p w14:paraId="37D57035"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Model Type</w:t>
            </w:r>
          </w:p>
        </w:tc>
        <w:tc>
          <w:tcPr>
            <w:tcW w:w="3128" w:type="dxa"/>
            <w:shd w:val="clear" w:color="auto" w:fill="B1E4FD" w:themeFill="accent1" w:themeFillTint="33"/>
            <w:tcMar>
              <w:top w:w="84" w:type="dxa"/>
              <w:left w:w="168" w:type="dxa"/>
              <w:bottom w:w="84" w:type="dxa"/>
              <w:right w:w="168" w:type="dxa"/>
            </w:tcMar>
            <w:hideMark/>
          </w:tcPr>
          <w:p w14:paraId="123E78EC"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Training Accuracy</w:t>
            </w:r>
          </w:p>
        </w:tc>
        <w:tc>
          <w:tcPr>
            <w:tcW w:w="3128" w:type="dxa"/>
            <w:shd w:val="clear" w:color="auto" w:fill="B1E4FD" w:themeFill="accent1" w:themeFillTint="33"/>
            <w:tcMar>
              <w:top w:w="84" w:type="dxa"/>
              <w:left w:w="168" w:type="dxa"/>
              <w:bottom w:w="84" w:type="dxa"/>
              <w:right w:w="168" w:type="dxa"/>
            </w:tcMar>
            <w:hideMark/>
          </w:tcPr>
          <w:p w14:paraId="01B1BD25"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Test Accuracy</w:t>
            </w:r>
          </w:p>
        </w:tc>
      </w:tr>
      <w:tr w:rsidR="00613606" w:rsidRPr="00613606" w14:paraId="187FC58C" w14:textId="77777777" w:rsidTr="00613606">
        <w:trPr>
          <w:trHeight w:val="273"/>
        </w:trPr>
        <w:tc>
          <w:tcPr>
            <w:tcW w:w="4353" w:type="dxa"/>
            <w:shd w:val="clear" w:color="auto" w:fill="D0CECE" w:themeFill="background2" w:themeFillShade="E6"/>
            <w:tcMar>
              <w:top w:w="84" w:type="dxa"/>
              <w:left w:w="168" w:type="dxa"/>
              <w:bottom w:w="84" w:type="dxa"/>
              <w:right w:w="168" w:type="dxa"/>
            </w:tcMar>
            <w:hideMark/>
          </w:tcPr>
          <w:p w14:paraId="36B34D31"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Simple Dense NN</w:t>
            </w:r>
          </w:p>
        </w:tc>
        <w:tc>
          <w:tcPr>
            <w:tcW w:w="3128" w:type="dxa"/>
            <w:shd w:val="clear" w:color="auto" w:fill="D0CECE" w:themeFill="background2" w:themeFillShade="E6"/>
            <w:tcMar>
              <w:top w:w="84" w:type="dxa"/>
              <w:left w:w="168" w:type="dxa"/>
              <w:bottom w:w="84" w:type="dxa"/>
              <w:right w:w="168" w:type="dxa"/>
            </w:tcMar>
            <w:hideMark/>
          </w:tcPr>
          <w:p w14:paraId="17A52699"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53.46</w:t>
            </w:r>
          </w:p>
        </w:tc>
        <w:tc>
          <w:tcPr>
            <w:tcW w:w="3128" w:type="dxa"/>
            <w:shd w:val="clear" w:color="auto" w:fill="D0CECE" w:themeFill="background2" w:themeFillShade="E6"/>
            <w:tcMar>
              <w:top w:w="84" w:type="dxa"/>
              <w:left w:w="168" w:type="dxa"/>
              <w:bottom w:w="84" w:type="dxa"/>
              <w:right w:w="168" w:type="dxa"/>
            </w:tcMar>
            <w:hideMark/>
          </w:tcPr>
          <w:p w14:paraId="35C66E3C"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49.21</w:t>
            </w:r>
          </w:p>
        </w:tc>
      </w:tr>
      <w:tr w:rsidR="00613606" w:rsidRPr="00613606" w14:paraId="0E6FC9CC" w14:textId="77777777" w:rsidTr="00613606">
        <w:trPr>
          <w:trHeight w:val="273"/>
        </w:trPr>
        <w:tc>
          <w:tcPr>
            <w:tcW w:w="4353" w:type="dxa"/>
            <w:shd w:val="clear" w:color="auto" w:fill="F2F2F2" w:themeFill="background1" w:themeFillShade="F2"/>
            <w:tcMar>
              <w:top w:w="84" w:type="dxa"/>
              <w:left w:w="168" w:type="dxa"/>
              <w:bottom w:w="84" w:type="dxa"/>
              <w:right w:w="168" w:type="dxa"/>
            </w:tcMar>
            <w:hideMark/>
          </w:tcPr>
          <w:p w14:paraId="78CA45DA"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Convolutional NN</w:t>
            </w:r>
          </w:p>
        </w:tc>
        <w:tc>
          <w:tcPr>
            <w:tcW w:w="3128" w:type="dxa"/>
            <w:shd w:val="clear" w:color="auto" w:fill="F2F2F2" w:themeFill="background1" w:themeFillShade="F2"/>
            <w:tcMar>
              <w:top w:w="84" w:type="dxa"/>
              <w:left w:w="168" w:type="dxa"/>
              <w:bottom w:w="84" w:type="dxa"/>
              <w:right w:w="168" w:type="dxa"/>
            </w:tcMar>
            <w:hideMark/>
          </w:tcPr>
          <w:p w14:paraId="02E6ACAB"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63.57</w:t>
            </w:r>
          </w:p>
        </w:tc>
        <w:tc>
          <w:tcPr>
            <w:tcW w:w="3128" w:type="dxa"/>
            <w:shd w:val="clear" w:color="auto" w:fill="F2F2F2" w:themeFill="background1" w:themeFillShade="F2"/>
            <w:tcMar>
              <w:top w:w="84" w:type="dxa"/>
              <w:left w:w="168" w:type="dxa"/>
              <w:bottom w:w="84" w:type="dxa"/>
              <w:right w:w="168" w:type="dxa"/>
            </w:tcMar>
            <w:hideMark/>
          </w:tcPr>
          <w:p w14:paraId="667AC1F5"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58.32</w:t>
            </w:r>
          </w:p>
        </w:tc>
      </w:tr>
      <w:tr w:rsidR="00613606" w:rsidRPr="00613606" w14:paraId="5C53FECC" w14:textId="77777777" w:rsidTr="00613606">
        <w:trPr>
          <w:trHeight w:val="162"/>
        </w:trPr>
        <w:tc>
          <w:tcPr>
            <w:tcW w:w="4353" w:type="dxa"/>
            <w:shd w:val="clear" w:color="auto" w:fill="D0CECE" w:themeFill="background2" w:themeFillShade="E6"/>
            <w:tcMar>
              <w:top w:w="84" w:type="dxa"/>
              <w:left w:w="168" w:type="dxa"/>
              <w:bottom w:w="84" w:type="dxa"/>
              <w:right w:w="168" w:type="dxa"/>
            </w:tcMar>
            <w:hideMark/>
          </w:tcPr>
          <w:p w14:paraId="719D4FE7" w14:textId="63961E4A" w:rsidR="00613606" w:rsidRPr="00613606" w:rsidRDefault="001A5583" w:rsidP="00613606">
            <w:pPr>
              <w:pStyle w:val="Content"/>
              <w:spacing w:line="240" w:lineRule="auto"/>
              <w:ind w:left="720" w:hanging="360"/>
              <w:rPr>
                <w:sz w:val="20"/>
                <w:szCs w:val="20"/>
                <w:lang w:val="en-IN"/>
              </w:rPr>
            </w:pPr>
            <w:r>
              <w:rPr>
                <w:sz w:val="20"/>
                <w:szCs w:val="20"/>
                <w:lang w:val="en-IN"/>
              </w:rPr>
              <w:t xml:space="preserve">RNN based </w:t>
            </w:r>
            <w:r w:rsidR="00613606" w:rsidRPr="00613606">
              <w:rPr>
                <w:sz w:val="20"/>
                <w:szCs w:val="20"/>
                <w:lang w:val="en-IN"/>
              </w:rPr>
              <w:t>LSTM</w:t>
            </w:r>
          </w:p>
        </w:tc>
        <w:tc>
          <w:tcPr>
            <w:tcW w:w="3128" w:type="dxa"/>
            <w:shd w:val="clear" w:color="auto" w:fill="D0CECE" w:themeFill="background2" w:themeFillShade="E6"/>
            <w:tcMar>
              <w:top w:w="84" w:type="dxa"/>
              <w:left w:w="168" w:type="dxa"/>
              <w:bottom w:w="84" w:type="dxa"/>
              <w:right w:w="168" w:type="dxa"/>
            </w:tcMar>
            <w:hideMark/>
          </w:tcPr>
          <w:p w14:paraId="3B0F44FC"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60.79</w:t>
            </w:r>
          </w:p>
        </w:tc>
        <w:tc>
          <w:tcPr>
            <w:tcW w:w="3128" w:type="dxa"/>
            <w:shd w:val="clear" w:color="auto" w:fill="D0CECE" w:themeFill="background2" w:themeFillShade="E6"/>
            <w:tcMar>
              <w:top w:w="84" w:type="dxa"/>
              <w:left w:w="168" w:type="dxa"/>
              <w:bottom w:w="84" w:type="dxa"/>
              <w:right w:w="168" w:type="dxa"/>
            </w:tcMar>
            <w:hideMark/>
          </w:tcPr>
          <w:p w14:paraId="53D638F5"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55.94</w:t>
            </w:r>
          </w:p>
        </w:tc>
      </w:tr>
    </w:tbl>
    <w:p w14:paraId="37EC6A44" w14:textId="031C72A7" w:rsidR="00613606" w:rsidRPr="00613606" w:rsidRDefault="00613606" w:rsidP="00613606">
      <w:pPr>
        <w:pStyle w:val="Content"/>
        <w:rPr>
          <w:lang w:val="en-IN"/>
        </w:rPr>
      </w:pPr>
      <w:r>
        <w:rPr>
          <w:lang w:val="en-IN"/>
        </w:rPr>
        <w:t>Observations:</w:t>
      </w:r>
    </w:p>
    <w:p w14:paraId="07B38C82" w14:textId="77777777" w:rsidR="00613606" w:rsidRPr="00613606" w:rsidRDefault="00613606" w:rsidP="00F4662F">
      <w:pPr>
        <w:pStyle w:val="Content"/>
        <w:numPr>
          <w:ilvl w:val="0"/>
          <w:numId w:val="7"/>
        </w:numPr>
        <w:rPr>
          <w:lang w:val="en-IN"/>
        </w:rPr>
      </w:pPr>
      <w:r w:rsidRPr="00613606">
        <w:rPr>
          <w:lang w:val="en-IN"/>
        </w:rPr>
        <w:t>All the AI based model are overfitting.</w:t>
      </w:r>
    </w:p>
    <w:p w14:paraId="0E21FEA4" w14:textId="0464F67D" w:rsidR="00613606" w:rsidRDefault="00613606" w:rsidP="00F4662F">
      <w:pPr>
        <w:pStyle w:val="Content"/>
        <w:numPr>
          <w:ilvl w:val="0"/>
          <w:numId w:val="7"/>
        </w:numPr>
        <w:rPr>
          <w:lang w:val="en-IN"/>
        </w:rPr>
      </w:pPr>
      <w:r w:rsidRPr="00613606">
        <w:rPr>
          <w:lang w:val="en-IN"/>
        </w:rPr>
        <w:t>Hyper tuning of the models in required to further improve the performance all the while ensuring that the model doesn’t overfit</w:t>
      </w:r>
    </w:p>
    <w:p w14:paraId="3050DF22" w14:textId="77777777" w:rsidR="00613606" w:rsidRDefault="00613606" w:rsidP="00613606">
      <w:pPr>
        <w:pStyle w:val="Content"/>
        <w:ind w:left="720"/>
        <w:rPr>
          <w:lang w:val="en-IN"/>
        </w:rPr>
      </w:pPr>
    </w:p>
    <w:p w14:paraId="46669022" w14:textId="298CE2A6" w:rsidR="00613606" w:rsidRPr="006C6EF6" w:rsidRDefault="00613606" w:rsidP="00613606">
      <w:pPr>
        <w:pStyle w:val="Heading2"/>
        <w:rPr>
          <w:u w:val="single"/>
        </w:rPr>
      </w:pPr>
      <w:bookmarkStart w:id="13" w:name="_Toc62081190"/>
      <w:r w:rsidRPr="006C6EF6">
        <w:rPr>
          <w:u w:val="single"/>
        </w:rPr>
        <w:t>AI Based Models: Architectural Details</w:t>
      </w:r>
      <w:bookmarkEnd w:id="13"/>
    </w:p>
    <w:p w14:paraId="212150B5" w14:textId="74A7044C" w:rsidR="00613606" w:rsidRDefault="00613606" w:rsidP="003B0DF6">
      <w:pPr>
        <w:rPr>
          <w:lang w:val="en-IN"/>
        </w:rPr>
      </w:pPr>
      <w:r w:rsidRPr="00613606">
        <w:rPr>
          <w:lang w:val="en-IN"/>
        </w:rPr>
        <w:t>Simple Dense NN</w:t>
      </w:r>
    </w:p>
    <w:p w14:paraId="243AF016" w14:textId="77777777" w:rsidR="00613606" w:rsidRPr="00613606" w:rsidRDefault="00613606" w:rsidP="00F4662F">
      <w:pPr>
        <w:pStyle w:val="Content"/>
        <w:numPr>
          <w:ilvl w:val="0"/>
          <w:numId w:val="8"/>
        </w:numPr>
        <w:rPr>
          <w:lang w:val="en-IN"/>
        </w:rPr>
      </w:pPr>
      <w:r w:rsidRPr="00613606">
        <w:rPr>
          <w:lang w:val="en-IN"/>
        </w:rPr>
        <w:t xml:space="preserve">Input Dense Layer wit 512 neurons/nodes and ‘he_normal’ initializer </w:t>
      </w:r>
    </w:p>
    <w:p w14:paraId="04194281" w14:textId="77777777" w:rsidR="00613606" w:rsidRPr="00613606" w:rsidRDefault="00613606" w:rsidP="00F4662F">
      <w:pPr>
        <w:pStyle w:val="Content"/>
        <w:numPr>
          <w:ilvl w:val="0"/>
          <w:numId w:val="8"/>
        </w:numPr>
        <w:rPr>
          <w:lang w:val="en-IN"/>
        </w:rPr>
      </w:pPr>
      <w:r w:rsidRPr="00613606">
        <w:rPr>
          <w:lang w:val="en-IN"/>
        </w:rPr>
        <w:t xml:space="preserve">3 hidden layers with 512 neurons in each layer, relu activation </w:t>
      </w:r>
    </w:p>
    <w:p w14:paraId="5818FF6A" w14:textId="77777777" w:rsidR="00613606" w:rsidRPr="00613606" w:rsidRDefault="00613606" w:rsidP="00F4662F">
      <w:pPr>
        <w:pStyle w:val="Content"/>
        <w:numPr>
          <w:ilvl w:val="0"/>
          <w:numId w:val="8"/>
        </w:numPr>
        <w:rPr>
          <w:lang w:val="en-IN"/>
        </w:rPr>
      </w:pPr>
      <w:r w:rsidRPr="00613606">
        <w:rPr>
          <w:lang w:val="en-IN"/>
        </w:rPr>
        <w:t>Every hidden layer is followed by Batch Normalization layer and Dropout layer with dropout ratio of 0.3</w:t>
      </w:r>
    </w:p>
    <w:p w14:paraId="520B7A52" w14:textId="3E86CF63" w:rsidR="00613606" w:rsidRDefault="00613606" w:rsidP="00F4662F">
      <w:pPr>
        <w:pStyle w:val="Content"/>
        <w:numPr>
          <w:ilvl w:val="0"/>
          <w:numId w:val="8"/>
        </w:numPr>
        <w:rPr>
          <w:lang w:val="en-IN"/>
        </w:rPr>
      </w:pPr>
      <w:r w:rsidRPr="00613606">
        <w:rPr>
          <w:lang w:val="en-IN"/>
        </w:rPr>
        <w:t>Output layer with activation function softmax</w:t>
      </w:r>
    </w:p>
    <w:p w14:paraId="54CEDC22" w14:textId="77777777" w:rsidR="00613606" w:rsidRDefault="00613606" w:rsidP="00613606">
      <w:pPr>
        <w:pStyle w:val="Content"/>
        <w:ind w:left="720"/>
        <w:rPr>
          <w:lang w:val="en-IN"/>
        </w:rPr>
      </w:pPr>
    </w:p>
    <w:p w14:paraId="3AFF749A" w14:textId="1FEA2515" w:rsidR="00613606" w:rsidRDefault="00613606" w:rsidP="003B0DF6">
      <w:r w:rsidRPr="00613606">
        <w:t>Convolutional NN</w:t>
      </w:r>
    </w:p>
    <w:p w14:paraId="44F42DC4" w14:textId="77777777" w:rsidR="00613606" w:rsidRPr="00613606" w:rsidRDefault="00613606" w:rsidP="00F4662F">
      <w:pPr>
        <w:pStyle w:val="Content"/>
        <w:numPr>
          <w:ilvl w:val="0"/>
          <w:numId w:val="9"/>
        </w:numPr>
        <w:rPr>
          <w:lang w:val="en-IN"/>
        </w:rPr>
      </w:pPr>
      <w:r w:rsidRPr="00613606">
        <w:rPr>
          <w:lang w:val="en-IN"/>
        </w:rPr>
        <w:t>Input layer with max length as 200</w:t>
      </w:r>
    </w:p>
    <w:p w14:paraId="668C8261" w14:textId="31443003" w:rsidR="00613606" w:rsidRPr="00613606" w:rsidRDefault="00613606" w:rsidP="00F4662F">
      <w:pPr>
        <w:pStyle w:val="Content"/>
        <w:numPr>
          <w:ilvl w:val="0"/>
          <w:numId w:val="9"/>
        </w:numPr>
        <w:rPr>
          <w:lang w:val="en-IN"/>
        </w:rPr>
      </w:pPr>
      <w:r w:rsidRPr="00613606">
        <w:rPr>
          <w:lang w:val="en-IN"/>
        </w:rPr>
        <w:t>Embedding layer with emb</w:t>
      </w:r>
      <w:r>
        <w:rPr>
          <w:lang w:val="en-IN"/>
        </w:rPr>
        <w:t>edding</w:t>
      </w:r>
      <w:r w:rsidRPr="00613606">
        <w:rPr>
          <w:lang w:val="en-IN"/>
        </w:rPr>
        <w:t xml:space="preserve"> size as 300</w:t>
      </w:r>
    </w:p>
    <w:p w14:paraId="3772BCB3" w14:textId="77777777" w:rsidR="00613606" w:rsidRPr="00613606" w:rsidRDefault="00613606" w:rsidP="00F4662F">
      <w:pPr>
        <w:pStyle w:val="Content"/>
        <w:numPr>
          <w:ilvl w:val="0"/>
          <w:numId w:val="9"/>
        </w:numPr>
        <w:rPr>
          <w:lang w:val="en-IN"/>
        </w:rPr>
      </w:pPr>
      <w:r w:rsidRPr="00613606">
        <w:rPr>
          <w:lang w:val="en-IN"/>
        </w:rPr>
        <w:t>5 layers of (Conv1D+MaxPool1D) with kernel size in each Conv1D layer as 2,3,4,5,6 and nodes=128, activation: relu</w:t>
      </w:r>
    </w:p>
    <w:p w14:paraId="47BDE35D" w14:textId="09E61DCF" w:rsidR="00613606" w:rsidRPr="00613606" w:rsidRDefault="00613606" w:rsidP="00F4662F">
      <w:pPr>
        <w:pStyle w:val="Content"/>
        <w:numPr>
          <w:ilvl w:val="0"/>
          <w:numId w:val="9"/>
        </w:numPr>
        <w:rPr>
          <w:lang w:val="en-IN"/>
        </w:rPr>
      </w:pPr>
      <w:r w:rsidRPr="00613606">
        <w:rPr>
          <w:lang w:val="en-IN"/>
        </w:rPr>
        <w:t>2 layers of (Conv1D+dropout+Batch Norm+MaxPool1D) with 128 nodes in each Conv1D, kernel size 5,</w:t>
      </w:r>
      <w:r>
        <w:rPr>
          <w:lang w:val="en-IN"/>
        </w:rPr>
        <w:t xml:space="preserve"> </w:t>
      </w:r>
      <w:r w:rsidRPr="00613606">
        <w:rPr>
          <w:lang w:val="en-IN"/>
        </w:rPr>
        <w:t>activation: relu, dropout ratio 0.5,</w:t>
      </w:r>
    </w:p>
    <w:p w14:paraId="5AC8336F" w14:textId="77777777" w:rsidR="00613606" w:rsidRPr="00613606" w:rsidRDefault="00613606" w:rsidP="00F4662F">
      <w:pPr>
        <w:pStyle w:val="Content"/>
        <w:numPr>
          <w:ilvl w:val="0"/>
          <w:numId w:val="9"/>
        </w:numPr>
        <w:rPr>
          <w:lang w:val="en-IN"/>
        </w:rPr>
      </w:pPr>
      <w:r w:rsidRPr="00613606">
        <w:rPr>
          <w:lang w:val="en-IN"/>
        </w:rPr>
        <w:t>Next flatten followed by dense layer of 1024 and 512 resp.</w:t>
      </w:r>
    </w:p>
    <w:p w14:paraId="4D6A228F" w14:textId="2B278F4B" w:rsidR="00613606" w:rsidRDefault="00613606" w:rsidP="00F4662F">
      <w:pPr>
        <w:pStyle w:val="Content"/>
        <w:numPr>
          <w:ilvl w:val="0"/>
          <w:numId w:val="9"/>
        </w:numPr>
        <w:rPr>
          <w:lang w:val="en-IN"/>
        </w:rPr>
      </w:pPr>
      <w:r w:rsidRPr="00613606">
        <w:rPr>
          <w:lang w:val="en-IN"/>
        </w:rPr>
        <w:lastRenderedPageBreak/>
        <w:t xml:space="preserve">Output layer with 74 nodes and softmax activation  </w:t>
      </w:r>
    </w:p>
    <w:p w14:paraId="434BDD12" w14:textId="506CE004" w:rsidR="00613606" w:rsidRDefault="00613606" w:rsidP="00613606">
      <w:pPr>
        <w:pStyle w:val="Content"/>
        <w:ind w:left="360"/>
        <w:rPr>
          <w:lang w:val="en-IN"/>
        </w:rPr>
      </w:pPr>
    </w:p>
    <w:p w14:paraId="1793363E" w14:textId="25994A88" w:rsidR="00613606" w:rsidRDefault="00613606" w:rsidP="003B0DF6">
      <w:r>
        <w:rPr>
          <w:lang w:val="en-IN"/>
        </w:rPr>
        <w:t xml:space="preserve">RNN </w:t>
      </w:r>
      <w:r w:rsidRPr="00613606">
        <w:t>Based LSTM</w:t>
      </w:r>
    </w:p>
    <w:p w14:paraId="5C490CF8" w14:textId="5AF04574" w:rsidR="00613606" w:rsidRPr="00613606" w:rsidRDefault="00613606" w:rsidP="00F4662F">
      <w:pPr>
        <w:pStyle w:val="Content"/>
        <w:numPr>
          <w:ilvl w:val="0"/>
          <w:numId w:val="10"/>
        </w:numPr>
        <w:rPr>
          <w:lang w:val="en-IN"/>
        </w:rPr>
      </w:pPr>
      <w:r w:rsidRPr="00613606">
        <w:rPr>
          <w:lang w:val="en-IN"/>
        </w:rPr>
        <w:t>Embedding layer with max length: 200, dense emb</w:t>
      </w:r>
      <w:r>
        <w:rPr>
          <w:lang w:val="en-IN"/>
        </w:rPr>
        <w:t>edding</w:t>
      </w:r>
      <w:r w:rsidRPr="00613606">
        <w:rPr>
          <w:lang w:val="en-IN"/>
        </w:rPr>
        <w:t xml:space="preserve"> size 300</w:t>
      </w:r>
    </w:p>
    <w:p w14:paraId="79836121" w14:textId="77777777" w:rsidR="00613606" w:rsidRPr="00613606" w:rsidRDefault="00613606" w:rsidP="00F4662F">
      <w:pPr>
        <w:pStyle w:val="Content"/>
        <w:numPr>
          <w:ilvl w:val="0"/>
          <w:numId w:val="10"/>
        </w:numPr>
        <w:rPr>
          <w:lang w:val="en-IN"/>
        </w:rPr>
      </w:pPr>
      <w:r w:rsidRPr="00613606">
        <w:rPr>
          <w:lang w:val="en-IN"/>
        </w:rPr>
        <w:t xml:space="preserve">Bidirectional LSTM Layer with 256 units </w:t>
      </w:r>
    </w:p>
    <w:p w14:paraId="4032236D" w14:textId="77777777" w:rsidR="00613606" w:rsidRPr="00613606" w:rsidRDefault="00613606" w:rsidP="00F4662F">
      <w:pPr>
        <w:pStyle w:val="Content"/>
        <w:numPr>
          <w:ilvl w:val="0"/>
          <w:numId w:val="10"/>
        </w:numPr>
        <w:rPr>
          <w:lang w:val="en-IN"/>
        </w:rPr>
      </w:pPr>
      <w:r w:rsidRPr="00613606">
        <w:rPr>
          <w:lang w:val="en-IN"/>
        </w:rPr>
        <w:t>3 units of (Dense + Activation + Dropout) layers</w:t>
      </w:r>
    </w:p>
    <w:p w14:paraId="5E85F0ED" w14:textId="77777777" w:rsidR="00613606" w:rsidRPr="00613606" w:rsidRDefault="00613606" w:rsidP="00F4662F">
      <w:pPr>
        <w:pStyle w:val="Content"/>
        <w:numPr>
          <w:ilvl w:val="0"/>
          <w:numId w:val="10"/>
        </w:numPr>
        <w:rPr>
          <w:lang w:val="en-IN"/>
        </w:rPr>
      </w:pPr>
      <w:r w:rsidRPr="00613606">
        <w:rPr>
          <w:lang w:val="en-IN"/>
        </w:rPr>
        <w:t>Every dense layer has 512 nodes</w:t>
      </w:r>
    </w:p>
    <w:p w14:paraId="53789641" w14:textId="77777777" w:rsidR="00613606" w:rsidRPr="00613606" w:rsidRDefault="00613606" w:rsidP="00F4662F">
      <w:pPr>
        <w:pStyle w:val="Content"/>
        <w:numPr>
          <w:ilvl w:val="0"/>
          <w:numId w:val="10"/>
        </w:numPr>
        <w:rPr>
          <w:lang w:val="en-IN"/>
        </w:rPr>
      </w:pPr>
      <w:r w:rsidRPr="00613606">
        <w:rPr>
          <w:lang w:val="en-IN"/>
        </w:rPr>
        <w:t>Activation function used is ReLu</w:t>
      </w:r>
    </w:p>
    <w:p w14:paraId="54291381" w14:textId="77777777" w:rsidR="00613606" w:rsidRPr="00613606" w:rsidRDefault="00613606" w:rsidP="00F4662F">
      <w:pPr>
        <w:pStyle w:val="Content"/>
        <w:numPr>
          <w:ilvl w:val="0"/>
          <w:numId w:val="10"/>
        </w:numPr>
        <w:rPr>
          <w:lang w:val="en-IN"/>
        </w:rPr>
      </w:pPr>
      <w:r w:rsidRPr="00613606">
        <w:rPr>
          <w:lang w:val="en-IN"/>
        </w:rPr>
        <w:t>Dropout layer with a dropout ratio of 0.5 is used</w:t>
      </w:r>
    </w:p>
    <w:p w14:paraId="46DE182D" w14:textId="4EA549E8" w:rsidR="00613606" w:rsidRDefault="00613606" w:rsidP="00F4662F">
      <w:pPr>
        <w:pStyle w:val="Content"/>
        <w:numPr>
          <w:ilvl w:val="0"/>
          <w:numId w:val="10"/>
        </w:numPr>
        <w:rPr>
          <w:lang w:val="en-IN"/>
        </w:rPr>
      </w:pPr>
      <w:r w:rsidRPr="00613606">
        <w:rPr>
          <w:lang w:val="en-IN"/>
        </w:rPr>
        <w:t xml:space="preserve">Output dense layer with 74 units along with softmax activation is used </w:t>
      </w:r>
    </w:p>
    <w:p w14:paraId="36113029" w14:textId="4C71576E" w:rsidR="00613606" w:rsidRDefault="00613606" w:rsidP="00613606">
      <w:pPr>
        <w:pStyle w:val="Content"/>
        <w:rPr>
          <w:lang w:val="en-IN"/>
        </w:rPr>
      </w:pPr>
    </w:p>
    <w:p w14:paraId="3333FC31" w14:textId="15A21C38" w:rsidR="00613606" w:rsidRPr="006C6EF6" w:rsidRDefault="00613606" w:rsidP="00613606">
      <w:pPr>
        <w:pStyle w:val="Heading1"/>
        <w:rPr>
          <w:u w:val="single"/>
        </w:rPr>
      </w:pPr>
      <w:bookmarkStart w:id="14" w:name="_Toc62081191"/>
      <w:r w:rsidRPr="006C6EF6">
        <w:rPr>
          <w:u w:val="single"/>
        </w:rPr>
        <w:t xml:space="preserve">How to </w:t>
      </w:r>
      <w:r w:rsidR="004A4B42" w:rsidRPr="006C6EF6">
        <w:rPr>
          <w:u w:val="single"/>
        </w:rPr>
        <w:t>I</w:t>
      </w:r>
      <w:r w:rsidRPr="006C6EF6">
        <w:rPr>
          <w:u w:val="single"/>
        </w:rPr>
        <w:t xml:space="preserve">mprove </w:t>
      </w:r>
      <w:r w:rsidR="004A4B42" w:rsidRPr="006C6EF6">
        <w:rPr>
          <w:u w:val="single"/>
        </w:rPr>
        <w:t>M</w:t>
      </w:r>
      <w:r w:rsidRPr="006C6EF6">
        <w:rPr>
          <w:u w:val="single"/>
        </w:rPr>
        <w:t xml:space="preserve">odel </w:t>
      </w:r>
      <w:r w:rsidR="004A4B42" w:rsidRPr="006C6EF6">
        <w:rPr>
          <w:u w:val="single"/>
        </w:rPr>
        <w:t>P</w:t>
      </w:r>
      <w:r w:rsidRPr="006C6EF6">
        <w:rPr>
          <w:u w:val="single"/>
        </w:rPr>
        <w:t>erformance</w:t>
      </w:r>
      <w:bookmarkEnd w:id="14"/>
    </w:p>
    <w:p w14:paraId="6614F411" w14:textId="77777777" w:rsidR="004A4B42" w:rsidRPr="004A4B42" w:rsidRDefault="004A4B42" w:rsidP="004A4B42">
      <w:pPr>
        <w:pStyle w:val="Content"/>
        <w:rPr>
          <w:lang w:val="en-IN"/>
        </w:rPr>
      </w:pPr>
      <w:r w:rsidRPr="004A4B42">
        <w:rPr>
          <w:lang w:val="en-IN"/>
        </w:rPr>
        <w:t>To improve model performance, we will try out following:</w:t>
      </w:r>
    </w:p>
    <w:p w14:paraId="6BA5CED4" w14:textId="68CA0840" w:rsidR="00DA113D" w:rsidRPr="00DA113D" w:rsidRDefault="00DA113D" w:rsidP="00F4662F">
      <w:pPr>
        <w:pStyle w:val="Content"/>
        <w:numPr>
          <w:ilvl w:val="0"/>
          <w:numId w:val="11"/>
        </w:numPr>
        <w:rPr>
          <w:lang w:val="en-IN" w:eastAsia="en-IN"/>
        </w:rPr>
      </w:pPr>
      <w:r w:rsidRPr="00DA113D">
        <w:rPr>
          <w:lang w:val="en-IN" w:eastAsia="en-IN"/>
        </w:rPr>
        <w:t xml:space="preserve">Try glove embeddings with size </w:t>
      </w:r>
      <w:r w:rsidR="00527B80">
        <w:rPr>
          <w:lang w:val="en-IN" w:eastAsia="en-IN"/>
        </w:rPr>
        <w:t xml:space="preserve">50, </w:t>
      </w:r>
      <w:r w:rsidRPr="00DA113D">
        <w:rPr>
          <w:lang w:val="en-IN" w:eastAsia="en-IN"/>
        </w:rPr>
        <w:t>100, 200 and 300</w:t>
      </w:r>
    </w:p>
    <w:p w14:paraId="52FC9A9E" w14:textId="77777777" w:rsidR="00DA113D" w:rsidRPr="00DA113D" w:rsidRDefault="00DA113D" w:rsidP="00F4662F">
      <w:pPr>
        <w:pStyle w:val="Content"/>
        <w:numPr>
          <w:ilvl w:val="0"/>
          <w:numId w:val="11"/>
        </w:numPr>
        <w:rPr>
          <w:lang w:val="en-IN" w:eastAsia="en-IN"/>
        </w:rPr>
      </w:pPr>
      <w:r w:rsidRPr="00DA113D">
        <w:rPr>
          <w:lang w:val="en-IN" w:eastAsia="en-IN"/>
        </w:rPr>
        <w:t>Try to learn embeddings instead of using glove embeddings</w:t>
      </w:r>
    </w:p>
    <w:p w14:paraId="3FC48620" w14:textId="77777777" w:rsidR="00DA113D" w:rsidRPr="00DA113D" w:rsidRDefault="00DA113D" w:rsidP="00F4662F">
      <w:pPr>
        <w:pStyle w:val="Content"/>
        <w:numPr>
          <w:ilvl w:val="0"/>
          <w:numId w:val="11"/>
        </w:numPr>
        <w:rPr>
          <w:lang w:val="en-IN" w:eastAsia="en-IN"/>
        </w:rPr>
      </w:pPr>
      <w:r w:rsidRPr="00DA113D">
        <w:rPr>
          <w:lang w:val="en-IN" w:eastAsia="en-IN"/>
        </w:rPr>
        <w:t>For LSTM Model, try unidirectional as well as bidirectional LSTM</w:t>
      </w:r>
    </w:p>
    <w:p w14:paraId="715A5496" w14:textId="77777777" w:rsidR="00DA113D" w:rsidRPr="00DA113D" w:rsidRDefault="00DA113D" w:rsidP="00F4662F">
      <w:pPr>
        <w:pStyle w:val="Content"/>
        <w:numPr>
          <w:ilvl w:val="0"/>
          <w:numId w:val="11"/>
        </w:numPr>
        <w:rPr>
          <w:lang w:val="en-IN" w:eastAsia="en-IN"/>
        </w:rPr>
      </w:pPr>
      <w:r w:rsidRPr="00DA113D">
        <w:rPr>
          <w:lang w:val="en-IN" w:eastAsia="en-IN"/>
        </w:rPr>
        <w:t>For LSTM Model, try different no. of LSTM layers. Try with different no. of LSTM units like 64, 128, 256 etc. in each layer of the LSTM architecture</w:t>
      </w:r>
    </w:p>
    <w:p w14:paraId="316BEBF7" w14:textId="77777777" w:rsidR="00DA113D" w:rsidRPr="00DA113D" w:rsidRDefault="00DA113D" w:rsidP="00F4662F">
      <w:pPr>
        <w:pStyle w:val="Content"/>
        <w:numPr>
          <w:ilvl w:val="0"/>
          <w:numId w:val="11"/>
        </w:numPr>
        <w:rPr>
          <w:lang w:val="en-IN" w:eastAsia="en-IN"/>
        </w:rPr>
      </w:pPr>
      <w:r w:rsidRPr="00DA113D">
        <w:rPr>
          <w:lang w:val="en-IN" w:eastAsia="en-IN"/>
        </w:rPr>
        <w:t>Try different optimizers like Adam, RMS Prop by varying the learning rate</w:t>
      </w:r>
    </w:p>
    <w:p w14:paraId="144824BF" w14:textId="77777777" w:rsidR="00DA113D" w:rsidRPr="00DA113D" w:rsidRDefault="00DA113D" w:rsidP="00F4662F">
      <w:pPr>
        <w:pStyle w:val="Content"/>
        <w:numPr>
          <w:ilvl w:val="0"/>
          <w:numId w:val="11"/>
        </w:numPr>
        <w:rPr>
          <w:lang w:val="en-IN" w:eastAsia="en-IN"/>
        </w:rPr>
      </w:pPr>
      <w:r w:rsidRPr="00DA113D">
        <w:rPr>
          <w:lang w:val="en-IN" w:eastAsia="en-IN"/>
        </w:rPr>
        <w:t>Try different activation functions like ReLu, P-ReLu, Leaky ReLu etc</w:t>
      </w:r>
    </w:p>
    <w:p w14:paraId="2EB667D7" w14:textId="77777777" w:rsidR="00DA113D" w:rsidRPr="00DA113D" w:rsidRDefault="00DA113D" w:rsidP="00F4662F">
      <w:pPr>
        <w:pStyle w:val="Content"/>
        <w:numPr>
          <w:ilvl w:val="0"/>
          <w:numId w:val="11"/>
        </w:numPr>
        <w:rPr>
          <w:lang w:val="en-IN" w:eastAsia="en-IN"/>
        </w:rPr>
      </w:pPr>
      <w:r w:rsidRPr="00DA113D">
        <w:rPr>
          <w:lang w:val="en-IN" w:eastAsia="en-IN"/>
        </w:rPr>
        <w:t>Try working with data belonging to top 5 and top 10 groups to address the class imbalance issue</w:t>
      </w:r>
    </w:p>
    <w:p w14:paraId="26BA5C47" w14:textId="77777777" w:rsidR="00DA113D" w:rsidRPr="00DA113D" w:rsidRDefault="00DA113D" w:rsidP="00F4662F">
      <w:pPr>
        <w:pStyle w:val="Content"/>
        <w:numPr>
          <w:ilvl w:val="0"/>
          <w:numId w:val="11"/>
        </w:numPr>
        <w:rPr>
          <w:lang w:val="en-IN" w:eastAsia="en-IN"/>
        </w:rPr>
      </w:pPr>
      <w:r w:rsidRPr="00DA113D">
        <w:rPr>
          <w:lang w:val="en-IN" w:eastAsia="en-IN"/>
        </w:rPr>
        <w:t>Try including Caller information in the input dataset.</w:t>
      </w:r>
    </w:p>
    <w:p w14:paraId="2088A103" w14:textId="064F3A27" w:rsidR="00D6483F" w:rsidRDefault="00D6483F" w:rsidP="00D6483F">
      <w:pPr>
        <w:pStyle w:val="Content"/>
        <w:rPr>
          <w:lang w:val="en-IN"/>
        </w:rPr>
      </w:pPr>
    </w:p>
    <w:p w14:paraId="2876A211" w14:textId="77777777" w:rsidR="00527B80" w:rsidRPr="004A4B42" w:rsidRDefault="00527B80" w:rsidP="00D6483F">
      <w:pPr>
        <w:pStyle w:val="Content"/>
        <w:rPr>
          <w:lang w:val="en-IN"/>
        </w:rPr>
      </w:pPr>
    </w:p>
    <w:p w14:paraId="479CAC01" w14:textId="2E90B764" w:rsidR="000C79F6" w:rsidRPr="006C6EF6" w:rsidRDefault="00527B80" w:rsidP="00527B80">
      <w:pPr>
        <w:pStyle w:val="Heading1"/>
        <w:rPr>
          <w:u w:val="single"/>
        </w:rPr>
      </w:pPr>
      <w:bookmarkStart w:id="15" w:name="_Toc62081192"/>
      <w:r w:rsidRPr="006C6EF6">
        <w:rPr>
          <w:u w:val="single"/>
        </w:rPr>
        <w:t>Model Selection and Hyper Tuning</w:t>
      </w:r>
      <w:bookmarkEnd w:id="15"/>
    </w:p>
    <w:p w14:paraId="00D83C57" w14:textId="520A30FC" w:rsidR="00527B80" w:rsidRPr="006C6EF6" w:rsidRDefault="00527B80" w:rsidP="00527B80">
      <w:pPr>
        <w:pStyle w:val="Heading2"/>
        <w:rPr>
          <w:u w:val="single"/>
        </w:rPr>
      </w:pPr>
      <w:bookmarkStart w:id="16" w:name="_Toc62081193"/>
      <w:r w:rsidRPr="006C6EF6">
        <w:rPr>
          <w:u w:val="single"/>
        </w:rPr>
        <w:t>ML based Classifiers</w:t>
      </w:r>
      <w:bookmarkEnd w:id="16"/>
    </w:p>
    <w:p w14:paraId="0F78B660" w14:textId="7C7C1B91" w:rsidR="00527B80" w:rsidRDefault="00527B80" w:rsidP="00527B80">
      <w:pPr>
        <w:pStyle w:val="Content"/>
      </w:pPr>
      <w:r>
        <w:t>We tried different approaches to optimize the model performance i.e. improving the accuracy of the model all the while ensuring that it doesn’t overfit.</w:t>
      </w:r>
    </w:p>
    <w:p w14:paraId="6960EFC3" w14:textId="3D7CC0C5" w:rsidR="00527B80" w:rsidRDefault="00527B80" w:rsidP="003B0DF6">
      <w:pPr>
        <w:pStyle w:val="Heading3"/>
      </w:pPr>
      <w:bookmarkStart w:id="17" w:name="_Toc62081194"/>
      <w:r>
        <w:lastRenderedPageBreak/>
        <w:t>Benchmark</w:t>
      </w:r>
      <w:bookmarkEnd w:id="17"/>
    </w:p>
    <w:p w14:paraId="027AB49D" w14:textId="77777777" w:rsidR="002A1A89" w:rsidRDefault="00527B80" w:rsidP="00527B80">
      <w:pPr>
        <w:pStyle w:val="Content"/>
      </w:pPr>
      <w:r>
        <w:t>We started out with 4 ML based classifiers i.e. Naïve Bayes Classifier, SVM, Decision Tree, Random Forest Classifier using TF-IDF with unigram as vectorizer.</w:t>
      </w:r>
      <w:r w:rsidR="002A1A89">
        <w:t xml:space="preserve"> Following accuracies were observed.</w:t>
      </w:r>
    </w:p>
    <w:p w14:paraId="2AD59D6B" w14:textId="2DA733CB" w:rsidR="002A1A89" w:rsidRDefault="00527B80" w:rsidP="00527B80">
      <w:pPr>
        <w:pStyle w:val="Content"/>
      </w:pPr>
      <w:r>
        <w:t xml:space="preserve"> </w:t>
      </w:r>
    </w:p>
    <w:p w14:paraId="35D0EDF0" w14:textId="2652C0A4" w:rsidR="002A1A89" w:rsidRDefault="002A1A89" w:rsidP="00527B80">
      <w:pPr>
        <w:pStyle w:val="Content"/>
      </w:pPr>
      <w:r>
        <w:rPr>
          <w:noProof/>
        </w:rPr>
        <w:drawing>
          <wp:inline distT="0" distB="0" distL="0" distR="0" wp14:anchorId="7177D4B3" wp14:editId="1D27D3A3">
            <wp:extent cx="4714875" cy="885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885825"/>
                    </a:xfrm>
                    <a:prstGeom prst="rect">
                      <a:avLst/>
                    </a:prstGeom>
                  </pic:spPr>
                </pic:pic>
              </a:graphicData>
            </a:graphic>
          </wp:inline>
        </w:drawing>
      </w:r>
    </w:p>
    <w:p w14:paraId="4FB50D0C" w14:textId="77777777" w:rsidR="002A1A89" w:rsidRDefault="002A1A89" w:rsidP="00527B80">
      <w:pPr>
        <w:pStyle w:val="Content"/>
      </w:pPr>
    </w:p>
    <w:p w14:paraId="4A42CA0C" w14:textId="53FBE084" w:rsidR="002A1A89" w:rsidRDefault="002A1A89" w:rsidP="00527B80">
      <w:pPr>
        <w:pStyle w:val="Content"/>
      </w:pPr>
      <w:r>
        <w:t>Random Forest Classifier Model clearly overfits</w:t>
      </w:r>
    </w:p>
    <w:p w14:paraId="00E11760" w14:textId="77777777" w:rsidR="002A1A89" w:rsidRPr="00527B80" w:rsidRDefault="002A1A89" w:rsidP="00527B80">
      <w:pPr>
        <w:pStyle w:val="Content"/>
      </w:pPr>
    </w:p>
    <w:p w14:paraId="403A774C" w14:textId="564A752C" w:rsidR="00527B80" w:rsidRDefault="00527B80" w:rsidP="00527B80">
      <w:pPr>
        <w:pStyle w:val="Heading3"/>
      </w:pPr>
      <w:bookmarkStart w:id="18" w:name="_Toc62081195"/>
      <w:r>
        <w:t xml:space="preserve">Approach 1: </w:t>
      </w:r>
      <w:r w:rsidR="002A1A89">
        <w:t>TF-IDF with Bi-grams</w:t>
      </w:r>
      <w:bookmarkEnd w:id="18"/>
    </w:p>
    <w:p w14:paraId="4AE15BBE" w14:textId="44B339BE" w:rsidR="00527B80" w:rsidRDefault="00527B80" w:rsidP="00527B80">
      <w:pPr>
        <w:pStyle w:val="Content"/>
      </w:pPr>
      <w:r>
        <w:t>Here</w:t>
      </w:r>
      <w:r w:rsidR="002A1A89">
        <w:t xml:space="preserve"> we analyzed how the performance of the above models changed when we used bi-gram TF-IDF. Following accuracies were observed:</w:t>
      </w:r>
    </w:p>
    <w:p w14:paraId="2ABB0790" w14:textId="1C7F9DB7" w:rsidR="002A1A89" w:rsidRDefault="002A1A89" w:rsidP="00527B80">
      <w:pPr>
        <w:pStyle w:val="Content"/>
      </w:pPr>
      <w:r>
        <w:rPr>
          <w:noProof/>
        </w:rPr>
        <w:drawing>
          <wp:inline distT="0" distB="0" distL="0" distR="0" wp14:anchorId="57B0C3C4" wp14:editId="07ED0B99">
            <wp:extent cx="4333875" cy="1019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1019175"/>
                    </a:xfrm>
                    <a:prstGeom prst="rect">
                      <a:avLst/>
                    </a:prstGeom>
                    <a:noFill/>
                    <a:ln>
                      <a:noFill/>
                    </a:ln>
                  </pic:spPr>
                </pic:pic>
              </a:graphicData>
            </a:graphic>
          </wp:inline>
        </w:drawing>
      </w:r>
    </w:p>
    <w:p w14:paraId="66D2499F" w14:textId="77777777" w:rsidR="009A4A71" w:rsidRDefault="009A4A71" w:rsidP="00527B80">
      <w:pPr>
        <w:pStyle w:val="Content"/>
      </w:pPr>
    </w:p>
    <w:p w14:paraId="4FB2E1E3" w14:textId="3A5A5E62" w:rsidR="009A4A71" w:rsidRDefault="009A4A71" w:rsidP="009A4A71">
      <w:pPr>
        <w:pStyle w:val="Heading3"/>
      </w:pPr>
      <w:bookmarkStart w:id="19" w:name="_Toc62081196"/>
      <w:r>
        <w:t xml:space="preserve">Approach 2: TF-IDF with </w:t>
      </w:r>
      <w:proofErr w:type="gramStart"/>
      <w:r>
        <w:t>Tri-grams</w:t>
      </w:r>
      <w:bookmarkEnd w:id="19"/>
      <w:proofErr w:type="gramEnd"/>
    </w:p>
    <w:p w14:paraId="35248FD8" w14:textId="3BC633D0" w:rsidR="009A4A71" w:rsidRDefault="009A4A71" w:rsidP="009A4A71">
      <w:pPr>
        <w:pStyle w:val="Content"/>
      </w:pPr>
      <w:r>
        <w:t>Here we analyzed how the performance of the above models changed when we used tri-gram TF-IDF. Following accuracies were observed:</w:t>
      </w:r>
    </w:p>
    <w:p w14:paraId="3DBE7EEA" w14:textId="3A7F5C81" w:rsidR="009A4A71" w:rsidRDefault="009A4A71" w:rsidP="009A4A71">
      <w:pPr>
        <w:pStyle w:val="Content"/>
      </w:pPr>
      <w:r>
        <w:rPr>
          <w:noProof/>
        </w:rPr>
        <w:drawing>
          <wp:inline distT="0" distB="0" distL="0" distR="0" wp14:anchorId="35832A29" wp14:editId="4CBA6749">
            <wp:extent cx="4295775" cy="942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942975"/>
                    </a:xfrm>
                    <a:prstGeom prst="rect">
                      <a:avLst/>
                    </a:prstGeom>
                    <a:noFill/>
                    <a:ln>
                      <a:noFill/>
                    </a:ln>
                  </pic:spPr>
                </pic:pic>
              </a:graphicData>
            </a:graphic>
          </wp:inline>
        </w:drawing>
      </w:r>
    </w:p>
    <w:p w14:paraId="430C953C" w14:textId="77777777" w:rsidR="009A4A71" w:rsidRDefault="009A4A71" w:rsidP="009A4A71">
      <w:pPr>
        <w:pStyle w:val="Content"/>
      </w:pPr>
    </w:p>
    <w:p w14:paraId="2E3F9013" w14:textId="24FDEEE2" w:rsidR="009A4A71" w:rsidRDefault="009A4A71" w:rsidP="009A4A71">
      <w:pPr>
        <w:pStyle w:val="Heading3"/>
      </w:pPr>
      <w:bookmarkStart w:id="20" w:name="_Toc62081197"/>
      <w:r>
        <w:t>Conclusion</w:t>
      </w:r>
      <w:bookmarkEnd w:id="20"/>
    </w:p>
    <w:p w14:paraId="3F52842E" w14:textId="5EFD02EC" w:rsidR="009A4A71" w:rsidRDefault="009A4A71" w:rsidP="009A4A71">
      <w:pPr>
        <w:pStyle w:val="Content"/>
      </w:pPr>
      <w:r>
        <w:t xml:space="preserve">Comparing the ML based classifier accuracies w.r.t TF-IDF using uni-gram, bi-gram and </w:t>
      </w:r>
      <w:proofErr w:type="gramStart"/>
      <w:r>
        <w:t>tri-gram</w:t>
      </w:r>
      <w:proofErr w:type="gramEnd"/>
      <w:r>
        <w:t>, it can be seen that SVM model performs best with TF-IDF using uni-gram.</w:t>
      </w:r>
    </w:p>
    <w:p w14:paraId="2B6604C2" w14:textId="3F895A0D" w:rsidR="009A4A71" w:rsidRDefault="009A4A71" w:rsidP="009A4A71">
      <w:pPr>
        <w:pStyle w:val="Content"/>
      </w:pPr>
      <w:r>
        <w:rPr>
          <w:noProof/>
        </w:rPr>
        <w:lastRenderedPageBreak/>
        <w:drawing>
          <wp:inline distT="0" distB="0" distL="0" distR="0" wp14:anchorId="13506B4F" wp14:editId="0F316D39">
            <wp:extent cx="4610100" cy="220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2200275"/>
                    </a:xfrm>
                    <a:prstGeom prst="rect">
                      <a:avLst/>
                    </a:prstGeom>
                  </pic:spPr>
                </pic:pic>
              </a:graphicData>
            </a:graphic>
          </wp:inline>
        </w:drawing>
      </w:r>
    </w:p>
    <w:p w14:paraId="658FF6D4" w14:textId="77777777" w:rsidR="009A4A71" w:rsidRPr="009A4A71" w:rsidRDefault="009A4A71" w:rsidP="009A4A71">
      <w:pPr>
        <w:pStyle w:val="Content"/>
      </w:pPr>
    </w:p>
    <w:p w14:paraId="13E4E104" w14:textId="48876200" w:rsidR="009A4A71" w:rsidRDefault="009A4A71" w:rsidP="009A4A71">
      <w:r>
        <w:t>Final Model Selected: SVM with TF-IDF (unigram) vectorizer</w:t>
      </w:r>
    </w:p>
    <w:p w14:paraId="3AA0DE92" w14:textId="033DA7DC" w:rsidR="009A4A71" w:rsidRDefault="009A4A71" w:rsidP="009A4A71">
      <w:r>
        <w:t>Accuracy: 64.26%</w:t>
      </w:r>
    </w:p>
    <w:p w14:paraId="6F5D4D67" w14:textId="696F683F" w:rsidR="009A4A71" w:rsidRDefault="009A4A71" w:rsidP="009A4A71"/>
    <w:p w14:paraId="558918E3" w14:textId="4C76DF1F" w:rsidR="009A4A71" w:rsidRPr="006C6EF6" w:rsidRDefault="00D71EE8" w:rsidP="00D71EE8">
      <w:pPr>
        <w:pStyle w:val="Heading2"/>
        <w:rPr>
          <w:u w:val="single"/>
        </w:rPr>
      </w:pPr>
      <w:bookmarkStart w:id="21" w:name="_Toc62081198"/>
      <w:r w:rsidRPr="006C6EF6">
        <w:rPr>
          <w:u w:val="single"/>
        </w:rPr>
        <w:t>AI or Deep Learning Based Classifier</w:t>
      </w:r>
      <w:bookmarkEnd w:id="21"/>
    </w:p>
    <w:p w14:paraId="204B28D5" w14:textId="6A65CF96" w:rsidR="00334BD3" w:rsidRDefault="00334BD3" w:rsidP="00334BD3">
      <w:pPr>
        <w:pStyle w:val="Content"/>
      </w:pPr>
      <w:r>
        <w:t>We started out with a dense neural network, a convolutional network and an RNN based LSTM Model. We tried to train these models on 2 types of datasets- Data with Caller info and Data without Caller info.</w:t>
      </w:r>
    </w:p>
    <w:p w14:paraId="5ED9AC1F" w14:textId="77777777" w:rsidR="00334BD3" w:rsidRDefault="00334BD3" w:rsidP="00334BD3">
      <w:pPr>
        <w:pStyle w:val="Content"/>
      </w:pPr>
    </w:p>
    <w:p w14:paraId="7C5326D9" w14:textId="1074C2E7" w:rsidR="00334BD3" w:rsidRPr="00D71EE8" w:rsidRDefault="00334BD3" w:rsidP="00334BD3">
      <w:pPr>
        <w:pStyle w:val="Heading3"/>
      </w:pPr>
      <w:bookmarkStart w:id="22" w:name="_Toc62081199"/>
      <w:r>
        <w:t>Benchmark</w:t>
      </w:r>
      <w:bookmarkEnd w:id="22"/>
    </w:p>
    <w:p w14:paraId="47B9AFE0" w14:textId="484E1A38" w:rsidR="000413C7" w:rsidRDefault="00334BD3" w:rsidP="00E53BAF">
      <w:pPr>
        <w:pStyle w:val="Name"/>
        <w:jc w:val="left"/>
      </w:pPr>
      <w:r>
        <w:t xml:space="preserve">Data with Caller info </w:t>
      </w:r>
    </w:p>
    <w:p w14:paraId="097C7957" w14:textId="0747C587" w:rsidR="00E53BAF" w:rsidRDefault="00E53BAF" w:rsidP="00E53BAF">
      <w:pPr>
        <w:pStyle w:val="Content"/>
      </w:pPr>
      <w:r>
        <w:t>Following model accuracies were found:</w:t>
      </w:r>
    </w:p>
    <w:p w14:paraId="5E6F2F81" w14:textId="67718FBD" w:rsidR="00E53BAF" w:rsidRDefault="00E53BAF" w:rsidP="00E53BAF">
      <w:pPr>
        <w:pStyle w:val="Content"/>
      </w:pPr>
      <w:r>
        <w:rPr>
          <w:noProof/>
        </w:rPr>
        <w:drawing>
          <wp:inline distT="0" distB="0" distL="0" distR="0" wp14:anchorId="72C304B8" wp14:editId="008588EA">
            <wp:extent cx="6305550" cy="752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752475"/>
                    </a:xfrm>
                    <a:prstGeom prst="rect">
                      <a:avLst/>
                    </a:prstGeom>
                    <a:noFill/>
                    <a:ln>
                      <a:noFill/>
                    </a:ln>
                  </pic:spPr>
                </pic:pic>
              </a:graphicData>
            </a:graphic>
          </wp:inline>
        </w:drawing>
      </w:r>
    </w:p>
    <w:p w14:paraId="0AA436FE" w14:textId="77777777" w:rsidR="00E53BAF" w:rsidRDefault="00E53BAF" w:rsidP="00E53BAF">
      <w:pPr>
        <w:pStyle w:val="Content"/>
      </w:pPr>
    </w:p>
    <w:p w14:paraId="2128D00A" w14:textId="76E9AFD3" w:rsidR="00334BD3" w:rsidRDefault="00334BD3" w:rsidP="00E53BAF">
      <w:pPr>
        <w:pStyle w:val="Name"/>
        <w:jc w:val="left"/>
      </w:pPr>
      <w:r>
        <w:t>Data without Caller info</w:t>
      </w:r>
    </w:p>
    <w:p w14:paraId="0D1480DD" w14:textId="2110B3BD" w:rsidR="00E53BAF" w:rsidRDefault="00E53BAF" w:rsidP="00E53BAF">
      <w:pPr>
        <w:pStyle w:val="Content"/>
      </w:pPr>
      <w:r>
        <w:t>Following model accuracies were found:</w:t>
      </w:r>
    </w:p>
    <w:p w14:paraId="18CC2F61" w14:textId="4D273C0B" w:rsidR="009614C9" w:rsidRDefault="005D1BF1" w:rsidP="00E53BAF">
      <w:pPr>
        <w:pStyle w:val="Content"/>
      </w:pPr>
      <w:r>
        <w:rPr>
          <w:noProof/>
        </w:rPr>
        <w:drawing>
          <wp:inline distT="0" distB="0" distL="0" distR="0" wp14:anchorId="753757AC" wp14:editId="70D3E88C">
            <wp:extent cx="6309360" cy="7950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795020"/>
                    </a:xfrm>
                    <a:prstGeom prst="rect">
                      <a:avLst/>
                    </a:prstGeom>
                  </pic:spPr>
                </pic:pic>
              </a:graphicData>
            </a:graphic>
          </wp:inline>
        </w:drawing>
      </w:r>
    </w:p>
    <w:p w14:paraId="50DBD159" w14:textId="44A5075C" w:rsidR="009614C9" w:rsidRDefault="009614C9" w:rsidP="00E53BAF">
      <w:pPr>
        <w:pStyle w:val="Content"/>
      </w:pPr>
    </w:p>
    <w:p w14:paraId="0A182067" w14:textId="61FE7E36" w:rsidR="009614C9" w:rsidRDefault="009614C9" w:rsidP="00E53BAF">
      <w:pPr>
        <w:pStyle w:val="Content"/>
      </w:pPr>
      <w:r>
        <w:t>It was found that including the caller information in the dataset did not improve the accuracy. So, for further analysis, the dataset w/o the caller information was used.</w:t>
      </w:r>
    </w:p>
    <w:p w14:paraId="7B3CCA09" w14:textId="6EB01D47" w:rsidR="009614C9" w:rsidRDefault="009614C9" w:rsidP="00E53BAF">
      <w:pPr>
        <w:pStyle w:val="Content"/>
      </w:pPr>
      <w:r>
        <w:lastRenderedPageBreak/>
        <w:t>Also, looking at the accuracies of the above AI based models, RNN based LSTM model seems to be performing best for both dataset types. However, the model seems to be overfitting in case of dataset w/o caller information. This would require hyper tuning to further improve the performance.</w:t>
      </w:r>
    </w:p>
    <w:p w14:paraId="5FF5AC11" w14:textId="68C62C67" w:rsidR="009614C9" w:rsidRDefault="009614C9" w:rsidP="00E53BAF">
      <w:pPr>
        <w:pStyle w:val="Content"/>
      </w:pPr>
    </w:p>
    <w:p w14:paraId="6FCB8E3A" w14:textId="396801F7" w:rsidR="00716584" w:rsidRDefault="00716584" w:rsidP="009614C9">
      <w:r>
        <w:t>Dataset: Without Caller information</w:t>
      </w:r>
    </w:p>
    <w:p w14:paraId="15A26BFF" w14:textId="481BDBC9" w:rsidR="009614C9" w:rsidRDefault="009614C9" w:rsidP="009614C9">
      <w:r>
        <w:t>Model Selected: RNN Based LSTM</w:t>
      </w:r>
    </w:p>
    <w:p w14:paraId="21783A7D" w14:textId="1D80A086" w:rsidR="009614C9" w:rsidRDefault="009614C9" w:rsidP="009614C9">
      <w:r>
        <w:t>Benchmark Accuracy: 5</w:t>
      </w:r>
      <w:r w:rsidR="000E2ABE">
        <w:t>6.81</w:t>
      </w:r>
      <w:r>
        <w:t>%</w:t>
      </w:r>
    </w:p>
    <w:p w14:paraId="675305FB" w14:textId="77195D26" w:rsidR="009614C9" w:rsidRDefault="009614C9" w:rsidP="009614C9"/>
    <w:p w14:paraId="23177B62" w14:textId="7E3D49DF" w:rsidR="009614C9" w:rsidRPr="006C6EF6" w:rsidRDefault="009614C9" w:rsidP="009614C9">
      <w:pPr>
        <w:pStyle w:val="Heading2"/>
        <w:rPr>
          <w:u w:val="single"/>
        </w:rPr>
      </w:pPr>
      <w:bookmarkStart w:id="23" w:name="_Toc62081200"/>
      <w:r w:rsidRPr="006C6EF6">
        <w:rPr>
          <w:u w:val="single"/>
        </w:rPr>
        <w:t>Hyper-tuning Techniques</w:t>
      </w:r>
      <w:bookmarkEnd w:id="23"/>
    </w:p>
    <w:p w14:paraId="2255D0E4" w14:textId="3943072C" w:rsidR="00FC5699" w:rsidRDefault="00FC5699" w:rsidP="00FC5699">
      <w:r>
        <w:t>LSTM Model</w:t>
      </w:r>
    </w:p>
    <w:p w14:paraId="5B76FBCF" w14:textId="77777777" w:rsidR="00FC5699" w:rsidRPr="009614C9" w:rsidRDefault="00FC5699" w:rsidP="00FC5699"/>
    <w:p w14:paraId="7D54E3ED" w14:textId="2A214A99" w:rsidR="009614C9" w:rsidRDefault="00FC5699" w:rsidP="00F4662F">
      <w:pPr>
        <w:pStyle w:val="Heading3"/>
        <w:numPr>
          <w:ilvl w:val="0"/>
          <w:numId w:val="12"/>
        </w:numPr>
      </w:pPr>
      <w:bookmarkStart w:id="24" w:name="_Toc62081201"/>
      <w:r>
        <w:t>Unidirectional LSTM with embedding size 100</w:t>
      </w:r>
      <w:bookmarkEnd w:id="24"/>
    </w:p>
    <w:p w14:paraId="5A379A36" w14:textId="51B78F78" w:rsidR="00FC5699" w:rsidRDefault="00FC5699" w:rsidP="00327A93">
      <w:pPr>
        <w:ind w:firstLine="720"/>
      </w:pPr>
      <w:r>
        <w:t>Architectural Details:</w:t>
      </w:r>
    </w:p>
    <w:p w14:paraId="0A07BCBF" w14:textId="59FD1560" w:rsidR="00FC5699" w:rsidRDefault="00FC5699" w:rsidP="00327A93">
      <w:pPr>
        <w:pStyle w:val="Content"/>
        <w:ind w:left="1440"/>
      </w:pPr>
      <w:r>
        <w:t>-Embedding layer of dense embedding size:100</w:t>
      </w:r>
    </w:p>
    <w:p w14:paraId="5D29EA60" w14:textId="45632788" w:rsidR="00FC5699" w:rsidRDefault="00FC5699" w:rsidP="00327A93">
      <w:pPr>
        <w:pStyle w:val="Content"/>
        <w:ind w:left="1440"/>
      </w:pPr>
      <w:r>
        <w:t>-2 layers of unidirectional LSTM with 128</w:t>
      </w:r>
      <w:r w:rsidR="00327A93">
        <w:t>/256</w:t>
      </w:r>
      <w:r>
        <w:t xml:space="preserve"> nodes in each layer</w:t>
      </w:r>
    </w:p>
    <w:p w14:paraId="24466EEF" w14:textId="572E1022" w:rsidR="00FC5699" w:rsidRDefault="00FC5699" w:rsidP="00327A93">
      <w:pPr>
        <w:pStyle w:val="Content"/>
        <w:ind w:left="1440"/>
      </w:pPr>
      <w:r>
        <w:t>-Dense layer with 128 neurons, activation: relu</w:t>
      </w:r>
    </w:p>
    <w:p w14:paraId="1D2DD4B3" w14:textId="08AD2FDE" w:rsidR="00FC5699" w:rsidRDefault="00FC5699" w:rsidP="00327A93">
      <w:pPr>
        <w:pStyle w:val="Content"/>
        <w:ind w:left="1440"/>
      </w:pPr>
      <w:r>
        <w:t>-Dropout layer with dropout ratio 0.5</w:t>
      </w:r>
    </w:p>
    <w:p w14:paraId="71B033FF" w14:textId="77777777" w:rsidR="00FC5699" w:rsidRDefault="00FC5699" w:rsidP="00327A93">
      <w:pPr>
        <w:pStyle w:val="Content"/>
        <w:ind w:left="1440"/>
      </w:pPr>
      <w:r>
        <w:t>-Dense layer with 128 neurons, activation: relu</w:t>
      </w:r>
    </w:p>
    <w:p w14:paraId="0FC7B500" w14:textId="77777777" w:rsidR="00FC5699" w:rsidRDefault="00FC5699" w:rsidP="00327A93">
      <w:pPr>
        <w:pStyle w:val="Content"/>
        <w:ind w:left="1440"/>
      </w:pPr>
      <w:r>
        <w:t>-Dropout layer with dropout ratio 0.5</w:t>
      </w:r>
    </w:p>
    <w:p w14:paraId="7B77821C" w14:textId="74E76B59" w:rsidR="00FC5699" w:rsidRDefault="00FC5699" w:rsidP="00327A93">
      <w:pPr>
        <w:pStyle w:val="Content"/>
        <w:ind w:left="1440"/>
      </w:pPr>
      <w:r>
        <w:t>-Dense layer with 64 neurons, activation: relu</w:t>
      </w:r>
    </w:p>
    <w:p w14:paraId="32C76675" w14:textId="33C556F8" w:rsidR="00FC5699" w:rsidRDefault="00FC5699" w:rsidP="00327A93">
      <w:pPr>
        <w:pStyle w:val="Content"/>
        <w:ind w:left="1440"/>
      </w:pPr>
      <w:r>
        <w:t>-Dropout layer with dropout ratio 0.2</w:t>
      </w:r>
    </w:p>
    <w:p w14:paraId="34A63C9D" w14:textId="43F7F0C5" w:rsidR="00FC5699" w:rsidRDefault="00FC5699" w:rsidP="00327A93">
      <w:pPr>
        <w:pStyle w:val="Content"/>
        <w:ind w:left="1440"/>
      </w:pPr>
      <w:r>
        <w:t>-Output layer with 74 neurons and softmax activation function</w:t>
      </w:r>
    </w:p>
    <w:p w14:paraId="3BEF6C0B" w14:textId="77777777" w:rsidR="00E47E75" w:rsidRDefault="00E47E75" w:rsidP="00E47E75">
      <w:pPr>
        <w:ind w:firstLine="720"/>
      </w:pPr>
      <w:r>
        <w:t>LSTM Units in LSTM Layer:</w:t>
      </w:r>
    </w:p>
    <w:p w14:paraId="19DC8538" w14:textId="79B2AD0D" w:rsidR="00E47E75" w:rsidRDefault="00E47E75" w:rsidP="00E47E75">
      <w:pPr>
        <w:pStyle w:val="Content"/>
      </w:pPr>
      <w:r>
        <w:tab/>
      </w:r>
      <w:r>
        <w:tab/>
        <w:t>-128, 256</w:t>
      </w:r>
    </w:p>
    <w:p w14:paraId="411A2D6B" w14:textId="14B57172" w:rsidR="00327A93" w:rsidRDefault="00327A93" w:rsidP="00327A93">
      <w:r>
        <w:tab/>
        <w:t>Optimizers used:</w:t>
      </w:r>
    </w:p>
    <w:p w14:paraId="0FCDE39B" w14:textId="76FBD071" w:rsidR="00327A93" w:rsidRDefault="00327A93" w:rsidP="00327A93">
      <w:pPr>
        <w:pStyle w:val="Content"/>
      </w:pPr>
      <w:r>
        <w:tab/>
      </w:r>
      <w:r>
        <w:tab/>
        <w:t>-Adam and RMS Prop</w:t>
      </w:r>
    </w:p>
    <w:p w14:paraId="357870F2" w14:textId="004B1ECA" w:rsidR="00327A93" w:rsidRDefault="00327A93" w:rsidP="00327A93">
      <w:r>
        <w:tab/>
        <w:t>Embedding used:</w:t>
      </w:r>
    </w:p>
    <w:p w14:paraId="5CE8E394" w14:textId="510E488A" w:rsidR="00327A93" w:rsidRDefault="00327A93" w:rsidP="00327A93">
      <w:pPr>
        <w:pStyle w:val="Content"/>
      </w:pPr>
      <w:r>
        <w:tab/>
      </w:r>
      <w:r>
        <w:tab/>
        <w:t>-Glove Embeddings and Trained Embeddings</w:t>
      </w:r>
    </w:p>
    <w:p w14:paraId="2C01B4D8" w14:textId="41B1E408" w:rsidR="00AC00B6" w:rsidRDefault="00AC00B6" w:rsidP="00327A93">
      <w:pPr>
        <w:pStyle w:val="Content"/>
      </w:pPr>
      <w:r>
        <w:lastRenderedPageBreak/>
        <w:tab/>
      </w:r>
      <w:r>
        <w:rPr>
          <w:noProof/>
        </w:rPr>
        <w:drawing>
          <wp:inline distT="0" distB="0" distL="0" distR="0" wp14:anchorId="6085D641" wp14:editId="0979632B">
            <wp:extent cx="4543425" cy="3981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3981450"/>
                    </a:xfrm>
                    <a:prstGeom prst="rect">
                      <a:avLst/>
                    </a:prstGeom>
                  </pic:spPr>
                </pic:pic>
              </a:graphicData>
            </a:graphic>
          </wp:inline>
        </w:drawing>
      </w:r>
    </w:p>
    <w:p w14:paraId="29AED39B" w14:textId="32F89E87" w:rsidR="00327A93" w:rsidRDefault="00327A93" w:rsidP="00327A93">
      <w:pPr>
        <w:pStyle w:val="Content"/>
      </w:pPr>
    </w:p>
    <w:p w14:paraId="2E0B3731" w14:textId="6893761C" w:rsidR="00327A93" w:rsidRDefault="00327A93" w:rsidP="00327A93">
      <w:pPr>
        <w:pStyle w:val="Content"/>
        <w:ind w:left="720"/>
      </w:pPr>
      <w:r>
        <w:t>After fitting and compiling the variants of unidirectional LSTM Model with embedding size 100, following accuracies were found:</w:t>
      </w:r>
    </w:p>
    <w:p w14:paraId="6792081A" w14:textId="73CBB2B3" w:rsidR="00327A93" w:rsidRDefault="00F56A30" w:rsidP="00327A93">
      <w:pPr>
        <w:pStyle w:val="Content"/>
        <w:ind w:left="720"/>
      </w:pPr>
      <w:r>
        <w:rPr>
          <w:noProof/>
        </w:rPr>
        <w:drawing>
          <wp:inline distT="0" distB="0" distL="0" distR="0" wp14:anchorId="53FEC2D4" wp14:editId="5D648192">
            <wp:extent cx="5448300" cy="1495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1495425"/>
                    </a:xfrm>
                    <a:prstGeom prst="rect">
                      <a:avLst/>
                    </a:prstGeom>
                    <a:noFill/>
                    <a:ln>
                      <a:noFill/>
                    </a:ln>
                  </pic:spPr>
                </pic:pic>
              </a:graphicData>
            </a:graphic>
          </wp:inline>
        </w:drawing>
      </w:r>
    </w:p>
    <w:p w14:paraId="653E247A" w14:textId="423CC7DD" w:rsidR="00327A93" w:rsidRDefault="00327A93" w:rsidP="00F4662F">
      <w:pPr>
        <w:pStyle w:val="Heading3"/>
        <w:numPr>
          <w:ilvl w:val="0"/>
          <w:numId w:val="12"/>
        </w:numPr>
      </w:pPr>
      <w:bookmarkStart w:id="25" w:name="_Toc62081202"/>
      <w:r>
        <w:t>Unidirectional LSTM with embedding size 200</w:t>
      </w:r>
      <w:bookmarkEnd w:id="25"/>
    </w:p>
    <w:p w14:paraId="1C0A3D94" w14:textId="77777777" w:rsidR="00327A93" w:rsidRDefault="00327A93" w:rsidP="00327A93">
      <w:pPr>
        <w:ind w:firstLine="720"/>
      </w:pPr>
      <w:r>
        <w:t>Architectural Details:</w:t>
      </w:r>
    </w:p>
    <w:p w14:paraId="4FE927C3" w14:textId="26889C30" w:rsidR="00327A93" w:rsidRDefault="00327A93" w:rsidP="00327A93">
      <w:pPr>
        <w:pStyle w:val="Content"/>
        <w:ind w:left="1440"/>
      </w:pPr>
      <w:r>
        <w:t>-Embedding layer of dense embedding size:200</w:t>
      </w:r>
    </w:p>
    <w:p w14:paraId="3EA74B3E" w14:textId="23FC06F1" w:rsidR="00327A93" w:rsidRDefault="00327A93" w:rsidP="00327A93">
      <w:pPr>
        <w:pStyle w:val="Content"/>
        <w:ind w:left="1440"/>
      </w:pPr>
      <w:r>
        <w:t>-2 layers of unidirectional LSTM with 128/256 nodes in each layer</w:t>
      </w:r>
    </w:p>
    <w:p w14:paraId="32FE567A" w14:textId="77777777" w:rsidR="00327A93" w:rsidRDefault="00327A93" w:rsidP="00327A93">
      <w:pPr>
        <w:pStyle w:val="Content"/>
        <w:ind w:left="1440"/>
      </w:pPr>
      <w:r>
        <w:t>-Dense layer with 128 neurons, activation: relu</w:t>
      </w:r>
    </w:p>
    <w:p w14:paraId="62484EB3" w14:textId="77777777" w:rsidR="00327A93" w:rsidRDefault="00327A93" w:rsidP="00327A93">
      <w:pPr>
        <w:pStyle w:val="Content"/>
        <w:ind w:left="1440"/>
      </w:pPr>
      <w:r>
        <w:t>-Dropout layer with dropout ratio 0.5</w:t>
      </w:r>
    </w:p>
    <w:p w14:paraId="0B0014B4" w14:textId="77777777" w:rsidR="00327A93" w:rsidRDefault="00327A93" w:rsidP="00327A93">
      <w:pPr>
        <w:pStyle w:val="Content"/>
        <w:ind w:left="1440"/>
      </w:pPr>
      <w:r>
        <w:t>-Dense layer with 128 neurons, activation: relu</w:t>
      </w:r>
    </w:p>
    <w:p w14:paraId="1D26F18B" w14:textId="77777777" w:rsidR="00327A93" w:rsidRDefault="00327A93" w:rsidP="00327A93">
      <w:pPr>
        <w:pStyle w:val="Content"/>
        <w:ind w:left="1440"/>
      </w:pPr>
      <w:r>
        <w:t>-Dropout layer with dropout ratio 0.5</w:t>
      </w:r>
    </w:p>
    <w:p w14:paraId="7A0D2527" w14:textId="77777777" w:rsidR="00327A93" w:rsidRDefault="00327A93" w:rsidP="00327A93">
      <w:pPr>
        <w:pStyle w:val="Content"/>
        <w:ind w:left="1440"/>
      </w:pPr>
      <w:r>
        <w:lastRenderedPageBreak/>
        <w:t>-Dense layer with 64 neurons, activation: relu</w:t>
      </w:r>
    </w:p>
    <w:p w14:paraId="65574A31" w14:textId="77777777" w:rsidR="00327A93" w:rsidRDefault="00327A93" w:rsidP="00327A93">
      <w:pPr>
        <w:pStyle w:val="Content"/>
        <w:ind w:left="1440"/>
      </w:pPr>
      <w:r>
        <w:t>-Dropout layer with dropout ratio 0.2</w:t>
      </w:r>
    </w:p>
    <w:p w14:paraId="60C631E9" w14:textId="556888B7" w:rsidR="00327A93" w:rsidRDefault="00327A93" w:rsidP="00327A93">
      <w:pPr>
        <w:pStyle w:val="Content"/>
        <w:ind w:left="1440"/>
      </w:pPr>
      <w:r>
        <w:t>-Output layer with 74 neurons and softmax activation function</w:t>
      </w:r>
    </w:p>
    <w:p w14:paraId="2676D304" w14:textId="77777777" w:rsidR="00E47E75" w:rsidRDefault="00E47E75" w:rsidP="00E47E75">
      <w:pPr>
        <w:ind w:firstLine="720"/>
      </w:pPr>
      <w:r>
        <w:t>LSTM Units in LSTM Layer:</w:t>
      </w:r>
    </w:p>
    <w:p w14:paraId="3789FE92" w14:textId="77777777" w:rsidR="00E47E75" w:rsidRDefault="00E47E75" w:rsidP="00E47E75">
      <w:pPr>
        <w:pStyle w:val="Content"/>
      </w:pPr>
      <w:r>
        <w:tab/>
      </w:r>
      <w:r>
        <w:tab/>
        <w:t>-128, 256</w:t>
      </w:r>
    </w:p>
    <w:p w14:paraId="2E759801" w14:textId="77777777" w:rsidR="00327A93" w:rsidRDefault="00327A93" w:rsidP="00327A93">
      <w:r>
        <w:tab/>
        <w:t>Optimizers used:</w:t>
      </w:r>
    </w:p>
    <w:p w14:paraId="70552877" w14:textId="77777777" w:rsidR="00327A93" w:rsidRDefault="00327A93" w:rsidP="00327A93">
      <w:pPr>
        <w:pStyle w:val="Content"/>
      </w:pPr>
      <w:r>
        <w:tab/>
      </w:r>
      <w:r>
        <w:tab/>
        <w:t>-Adam and RMS Prop</w:t>
      </w:r>
    </w:p>
    <w:p w14:paraId="0DFE4FB9" w14:textId="77777777" w:rsidR="00327A93" w:rsidRDefault="00327A93" w:rsidP="00327A93">
      <w:r>
        <w:tab/>
        <w:t>Embedding used:</w:t>
      </w:r>
    </w:p>
    <w:p w14:paraId="704534A9" w14:textId="7160DF36" w:rsidR="00327A93" w:rsidRDefault="00327A93" w:rsidP="00327A93">
      <w:pPr>
        <w:pStyle w:val="Content"/>
      </w:pPr>
      <w:r>
        <w:tab/>
      </w:r>
      <w:r>
        <w:tab/>
        <w:t>-Glove Embeddings and Trained Embeddings</w:t>
      </w:r>
    </w:p>
    <w:p w14:paraId="2C5FFE6C" w14:textId="17A62841" w:rsidR="00F56A30" w:rsidRDefault="00F56A30" w:rsidP="00327A93">
      <w:pPr>
        <w:pStyle w:val="Content"/>
      </w:pPr>
      <w:r>
        <w:tab/>
      </w:r>
      <w:r>
        <w:rPr>
          <w:noProof/>
        </w:rPr>
        <w:drawing>
          <wp:inline distT="0" distB="0" distL="0" distR="0" wp14:anchorId="5C62F5A4" wp14:editId="5B767EFA">
            <wp:extent cx="4543425" cy="3952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3425" cy="3952875"/>
                    </a:xfrm>
                    <a:prstGeom prst="rect">
                      <a:avLst/>
                    </a:prstGeom>
                  </pic:spPr>
                </pic:pic>
              </a:graphicData>
            </a:graphic>
          </wp:inline>
        </w:drawing>
      </w:r>
    </w:p>
    <w:p w14:paraId="2A022A09" w14:textId="77777777" w:rsidR="00327A93" w:rsidRDefault="00327A93" w:rsidP="00327A93">
      <w:pPr>
        <w:pStyle w:val="Content"/>
      </w:pPr>
    </w:p>
    <w:p w14:paraId="301371D0" w14:textId="68CC6EDB" w:rsidR="00327A93" w:rsidRDefault="00327A93" w:rsidP="00327A93">
      <w:pPr>
        <w:pStyle w:val="Content"/>
        <w:ind w:left="720"/>
      </w:pPr>
      <w:r>
        <w:t>After fitting and compiling the variants of unidirectional LSTM Model with embedding size 200, following accuracies were found:</w:t>
      </w:r>
    </w:p>
    <w:p w14:paraId="75020A88" w14:textId="16CAF409" w:rsidR="00327A93" w:rsidRDefault="00F56A30" w:rsidP="00327A93">
      <w:pPr>
        <w:pStyle w:val="Content"/>
        <w:ind w:left="720"/>
      </w:pPr>
      <w:r>
        <w:rPr>
          <w:noProof/>
        </w:rPr>
        <w:lastRenderedPageBreak/>
        <w:drawing>
          <wp:inline distT="0" distB="0" distL="0" distR="0" wp14:anchorId="3D858EF5" wp14:editId="130DE305">
            <wp:extent cx="549592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1476375"/>
                    </a:xfrm>
                    <a:prstGeom prst="rect">
                      <a:avLst/>
                    </a:prstGeom>
                    <a:noFill/>
                    <a:ln>
                      <a:noFill/>
                    </a:ln>
                  </pic:spPr>
                </pic:pic>
              </a:graphicData>
            </a:graphic>
          </wp:inline>
        </w:drawing>
      </w:r>
    </w:p>
    <w:p w14:paraId="481A30AD" w14:textId="77777777" w:rsidR="00373456" w:rsidRDefault="00373456" w:rsidP="00327A93">
      <w:pPr>
        <w:pStyle w:val="Content"/>
        <w:ind w:left="720"/>
      </w:pPr>
    </w:p>
    <w:p w14:paraId="62330A31" w14:textId="0B23A857" w:rsidR="00327A93" w:rsidRDefault="00327A93" w:rsidP="00F4662F">
      <w:pPr>
        <w:pStyle w:val="Heading3"/>
        <w:numPr>
          <w:ilvl w:val="0"/>
          <w:numId w:val="12"/>
        </w:numPr>
      </w:pPr>
      <w:bookmarkStart w:id="26" w:name="_Toc62081203"/>
      <w:r>
        <w:t>Unidirectional LSTM with embedding size 300</w:t>
      </w:r>
      <w:bookmarkEnd w:id="26"/>
    </w:p>
    <w:p w14:paraId="5B1AD9EF" w14:textId="77777777" w:rsidR="00327A93" w:rsidRDefault="00327A93" w:rsidP="00327A93">
      <w:pPr>
        <w:ind w:firstLine="720"/>
      </w:pPr>
      <w:r>
        <w:t>Architectural Details:</w:t>
      </w:r>
    </w:p>
    <w:p w14:paraId="30278163" w14:textId="30AC5AB9" w:rsidR="00327A93" w:rsidRDefault="00327A93" w:rsidP="00327A93">
      <w:pPr>
        <w:pStyle w:val="Content"/>
        <w:ind w:left="1440"/>
      </w:pPr>
      <w:r>
        <w:t>-Embedding layer of dense embedding size:300</w:t>
      </w:r>
    </w:p>
    <w:p w14:paraId="769B8B74" w14:textId="3B3016F1" w:rsidR="00327A93" w:rsidRDefault="00327A93" w:rsidP="00327A93">
      <w:pPr>
        <w:pStyle w:val="Content"/>
        <w:ind w:left="1440"/>
      </w:pPr>
      <w:r>
        <w:t>-2 layers of unidirectional LSTM with 128/256 nodes in each layer</w:t>
      </w:r>
    </w:p>
    <w:p w14:paraId="4841CED6" w14:textId="77777777" w:rsidR="00327A93" w:rsidRDefault="00327A93" w:rsidP="00327A93">
      <w:pPr>
        <w:pStyle w:val="Content"/>
        <w:ind w:left="1440"/>
      </w:pPr>
      <w:r>
        <w:t>-Dense layer with 128 neurons, activation: relu</w:t>
      </w:r>
    </w:p>
    <w:p w14:paraId="1FA8BE96" w14:textId="77777777" w:rsidR="00327A93" w:rsidRDefault="00327A93" w:rsidP="00327A93">
      <w:pPr>
        <w:pStyle w:val="Content"/>
        <w:ind w:left="1440"/>
      </w:pPr>
      <w:r>
        <w:t>-Dropout layer with dropout ratio 0.5</w:t>
      </w:r>
    </w:p>
    <w:p w14:paraId="27A447FA" w14:textId="77777777" w:rsidR="00327A93" w:rsidRDefault="00327A93" w:rsidP="00327A93">
      <w:pPr>
        <w:pStyle w:val="Content"/>
        <w:ind w:left="1440"/>
      </w:pPr>
      <w:r>
        <w:t>-Dense layer with 128 neurons, activation: relu</w:t>
      </w:r>
    </w:p>
    <w:p w14:paraId="646A003C" w14:textId="77777777" w:rsidR="00327A93" w:rsidRDefault="00327A93" w:rsidP="00327A93">
      <w:pPr>
        <w:pStyle w:val="Content"/>
        <w:ind w:left="1440"/>
      </w:pPr>
      <w:r>
        <w:t>-Dropout layer with dropout ratio 0.5</w:t>
      </w:r>
    </w:p>
    <w:p w14:paraId="5197E366" w14:textId="77777777" w:rsidR="00327A93" w:rsidRDefault="00327A93" w:rsidP="00327A93">
      <w:pPr>
        <w:pStyle w:val="Content"/>
        <w:ind w:left="1440"/>
      </w:pPr>
      <w:r>
        <w:t>-Dense layer with 64 neurons, activation: relu</w:t>
      </w:r>
    </w:p>
    <w:p w14:paraId="4AFBA595" w14:textId="77777777" w:rsidR="00327A93" w:rsidRDefault="00327A93" w:rsidP="00327A93">
      <w:pPr>
        <w:pStyle w:val="Content"/>
        <w:ind w:left="1440"/>
      </w:pPr>
      <w:r>
        <w:t>-Dropout layer with dropout ratio 0.2</w:t>
      </w:r>
    </w:p>
    <w:p w14:paraId="330C23B1" w14:textId="77777777" w:rsidR="00327A93" w:rsidRDefault="00327A93" w:rsidP="00327A93">
      <w:pPr>
        <w:pStyle w:val="Content"/>
        <w:ind w:left="1440"/>
      </w:pPr>
      <w:r>
        <w:t>-Output layer with 74 neurons and softmax activation function</w:t>
      </w:r>
    </w:p>
    <w:p w14:paraId="18B9422D" w14:textId="77777777" w:rsidR="00327A93" w:rsidRDefault="00327A93" w:rsidP="00327A93">
      <w:pPr>
        <w:pStyle w:val="Content"/>
      </w:pPr>
      <w:r>
        <w:tab/>
      </w:r>
    </w:p>
    <w:p w14:paraId="0D8E41AB" w14:textId="77777777" w:rsidR="00E47E75" w:rsidRDefault="00E47E75" w:rsidP="00E47E75">
      <w:pPr>
        <w:ind w:firstLine="720"/>
      </w:pPr>
      <w:r>
        <w:t>LSTM Units in LSTM Layer:</w:t>
      </w:r>
    </w:p>
    <w:p w14:paraId="257A06ED" w14:textId="77777777" w:rsidR="00E47E75" w:rsidRDefault="00E47E75" w:rsidP="00E47E75">
      <w:pPr>
        <w:pStyle w:val="Content"/>
      </w:pPr>
      <w:r>
        <w:tab/>
      </w:r>
      <w:r>
        <w:tab/>
        <w:t>-128, 256</w:t>
      </w:r>
    </w:p>
    <w:p w14:paraId="73C1F99D" w14:textId="009E720A" w:rsidR="00327A93" w:rsidRDefault="00327A93" w:rsidP="00E47E75">
      <w:pPr>
        <w:ind w:firstLine="720"/>
      </w:pPr>
      <w:r>
        <w:t>Optimizers used:</w:t>
      </w:r>
    </w:p>
    <w:p w14:paraId="739204B4" w14:textId="77777777" w:rsidR="00327A93" w:rsidRDefault="00327A93" w:rsidP="00327A93">
      <w:pPr>
        <w:pStyle w:val="Content"/>
      </w:pPr>
      <w:r>
        <w:tab/>
      </w:r>
      <w:r>
        <w:tab/>
        <w:t>-Adam and RMS Prop</w:t>
      </w:r>
    </w:p>
    <w:p w14:paraId="43CB5338" w14:textId="77777777" w:rsidR="00327A93" w:rsidRDefault="00327A93" w:rsidP="00E47E75">
      <w:r>
        <w:tab/>
        <w:t>Embedding used:</w:t>
      </w:r>
    </w:p>
    <w:p w14:paraId="6A445F7C" w14:textId="77777777" w:rsidR="00327A93" w:rsidRDefault="00327A93" w:rsidP="00327A93">
      <w:pPr>
        <w:pStyle w:val="Content"/>
      </w:pPr>
      <w:r>
        <w:tab/>
      </w:r>
      <w:r>
        <w:tab/>
        <w:t>-Glove Embeddings and Trained Embeddings</w:t>
      </w:r>
    </w:p>
    <w:p w14:paraId="5C101793" w14:textId="04D338A8" w:rsidR="00327A93" w:rsidRDefault="00327A93" w:rsidP="00327A93">
      <w:pPr>
        <w:pStyle w:val="Content"/>
      </w:pPr>
    </w:p>
    <w:p w14:paraId="36312D58" w14:textId="3FDC1951" w:rsidR="00F56A30" w:rsidRDefault="00F56A30" w:rsidP="00327A93">
      <w:pPr>
        <w:pStyle w:val="Content"/>
      </w:pPr>
      <w:r>
        <w:lastRenderedPageBreak/>
        <w:tab/>
      </w:r>
      <w:r>
        <w:rPr>
          <w:noProof/>
        </w:rPr>
        <w:drawing>
          <wp:inline distT="0" distB="0" distL="0" distR="0" wp14:anchorId="79C4103D" wp14:editId="71AFEFDD">
            <wp:extent cx="4591050" cy="4010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050" cy="4010025"/>
                    </a:xfrm>
                    <a:prstGeom prst="rect">
                      <a:avLst/>
                    </a:prstGeom>
                  </pic:spPr>
                </pic:pic>
              </a:graphicData>
            </a:graphic>
          </wp:inline>
        </w:drawing>
      </w:r>
    </w:p>
    <w:p w14:paraId="70654215" w14:textId="408A96D3" w:rsidR="00327A93" w:rsidRDefault="00327A93" w:rsidP="00327A93">
      <w:pPr>
        <w:pStyle w:val="Content"/>
        <w:ind w:left="720"/>
      </w:pPr>
      <w:r>
        <w:t>After fitting and compiling the variants of unidirectional LSTM Model with embedding size 300, following accuracies were found:</w:t>
      </w:r>
    </w:p>
    <w:p w14:paraId="77A51E1B" w14:textId="15FD9BA8" w:rsidR="00327A93" w:rsidRDefault="00F56A30" w:rsidP="00327A93">
      <w:pPr>
        <w:pStyle w:val="Content"/>
        <w:ind w:left="720"/>
      </w:pPr>
      <w:r>
        <w:rPr>
          <w:noProof/>
        </w:rPr>
        <w:drawing>
          <wp:inline distT="0" distB="0" distL="0" distR="0" wp14:anchorId="254BFD76" wp14:editId="4B54F9BD">
            <wp:extent cx="5467350" cy="1428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1428750"/>
                    </a:xfrm>
                    <a:prstGeom prst="rect">
                      <a:avLst/>
                    </a:prstGeom>
                    <a:noFill/>
                    <a:ln>
                      <a:noFill/>
                    </a:ln>
                  </pic:spPr>
                </pic:pic>
              </a:graphicData>
            </a:graphic>
          </wp:inline>
        </w:drawing>
      </w:r>
    </w:p>
    <w:p w14:paraId="2D358E79" w14:textId="77777777" w:rsidR="00373456" w:rsidRDefault="00373456" w:rsidP="00327A93">
      <w:pPr>
        <w:pStyle w:val="Content"/>
        <w:ind w:left="720"/>
      </w:pPr>
    </w:p>
    <w:p w14:paraId="33B356C4" w14:textId="3B432568" w:rsidR="00327A93" w:rsidRDefault="00327A93" w:rsidP="00F4662F">
      <w:pPr>
        <w:pStyle w:val="Heading3"/>
        <w:numPr>
          <w:ilvl w:val="0"/>
          <w:numId w:val="12"/>
        </w:numPr>
      </w:pPr>
      <w:bookmarkStart w:id="27" w:name="_Toc62081204"/>
      <w:r>
        <w:t>Bidirectional LSTM with embedding size 100</w:t>
      </w:r>
      <w:bookmarkEnd w:id="27"/>
    </w:p>
    <w:p w14:paraId="02145F12" w14:textId="77777777" w:rsidR="00327A93" w:rsidRDefault="00327A93" w:rsidP="00327A93">
      <w:pPr>
        <w:ind w:firstLine="720"/>
      </w:pPr>
      <w:r>
        <w:t>Architectural Details:</w:t>
      </w:r>
    </w:p>
    <w:p w14:paraId="628FDC0D" w14:textId="77777777" w:rsidR="00327A93" w:rsidRDefault="00327A93" w:rsidP="00327A93">
      <w:pPr>
        <w:pStyle w:val="Content"/>
        <w:ind w:left="1440"/>
      </w:pPr>
      <w:r>
        <w:t>-Embedding layer of dense embedding size:100</w:t>
      </w:r>
    </w:p>
    <w:p w14:paraId="43F9C680" w14:textId="0B5DA4FF" w:rsidR="00327A93" w:rsidRDefault="00327A93" w:rsidP="00327A93">
      <w:pPr>
        <w:pStyle w:val="Content"/>
        <w:ind w:left="1440"/>
      </w:pPr>
      <w:r>
        <w:t>-2 layers of bidirectional LSTM with 128/256 nodes in each layer</w:t>
      </w:r>
    </w:p>
    <w:p w14:paraId="6040FCEE" w14:textId="751B9987" w:rsidR="00327A93" w:rsidRDefault="00327A93" w:rsidP="00327A93">
      <w:pPr>
        <w:pStyle w:val="Content"/>
        <w:ind w:left="1440"/>
      </w:pPr>
      <w:r>
        <w:t xml:space="preserve">-Dense layer with 128 neurons, activation: </w:t>
      </w:r>
      <w:r w:rsidR="007F56B7">
        <w:t>P-R</w:t>
      </w:r>
      <w:r>
        <w:t>elu</w:t>
      </w:r>
    </w:p>
    <w:p w14:paraId="38342DE6" w14:textId="77777777" w:rsidR="00327A93" w:rsidRDefault="00327A93" w:rsidP="00327A93">
      <w:pPr>
        <w:pStyle w:val="Content"/>
        <w:ind w:left="1440"/>
      </w:pPr>
      <w:r>
        <w:t>-Dropout layer with dropout ratio 0.5</w:t>
      </w:r>
    </w:p>
    <w:p w14:paraId="44D19890" w14:textId="45B37E32" w:rsidR="00327A93" w:rsidRDefault="00327A93" w:rsidP="00327A93">
      <w:pPr>
        <w:pStyle w:val="Content"/>
        <w:ind w:left="1440"/>
      </w:pPr>
      <w:r>
        <w:t xml:space="preserve">-Dense layer with </w:t>
      </w:r>
      <w:r w:rsidR="007F56B7">
        <w:t>64</w:t>
      </w:r>
      <w:r>
        <w:t xml:space="preserve"> neurons, activation: </w:t>
      </w:r>
      <w:r w:rsidR="007F56B7">
        <w:t>P-R</w:t>
      </w:r>
      <w:r>
        <w:t>elu</w:t>
      </w:r>
    </w:p>
    <w:p w14:paraId="17B0E751" w14:textId="2DDF7D4D" w:rsidR="00327A93" w:rsidRDefault="00327A93" w:rsidP="007F56B7">
      <w:pPr>
        <w:pStyle w:val="Content"/>
        <w:ind w:left="1440"/>
      </w:pPr>
      <w:r>
        <w:t>-Dropout layer with dropout ratio 0.</w:t>
      </w:r>
      <w:r w:rsidR="007F56B7">
        <w:t>2</w:t>
      </w:r>
    </w:p>
    <w:p w14:paraId="78A6D455" w14:textId="4EBE37F2" w:rsidR="00327A93" w:rsidRDefault="00327A93" w:rsidP="00327A93">
      <w:pPr>
        <w:pStyle w:val="Content"/>
        <w:ind w:left="1440"/>
      </w:pPr>
      <w:r>
        <w:lastRenderedPageBreak/>
        <w:t>-Output layer with 74 neurons and softmax activation function</w:t>
      </w:r>
    </w:p>
    <w:p w14:paraId="72752C75" w14:textId="79795699" w:rsidR="00E47E75" w:rsidRDefault="00E47E75" w:rsidP="00E47E75">
      <w:r>
        <w:tab/>
        <w:t>LSTM Units in LSTM Layer:</w:t>
      </w:r>
    </w:p>
    <w:p w14:paraId="3EFC1515" w14:textId="28A20AC4" w:rsidR="00E47E75" w:rsidRDefault="00E47E75" w:rsidP="00E47E75">
      <w:pPr>
        <w:pStyle w:val="Content"/>
      </w:pPr>
      <w:r>
        <w:tab/>
      </w:r>
      <w:r>
        <w:tab/>
        <w:t>-128, 256</w:t>
      </w:r>
    </w:p>
    <w:p w14:paraId="332CACC7" w14:textId="77777777" w:rsidR="00327A93" w:rsidRDefault="00327A93" w:rsidP="00E47E75">
      <w:r>
        <w:tab/>
        <w:t>Optimizers used:</w:t>
      </w:r>
    </w:p>
    <w:p w14:paraId="53ED1759" w14:textId="77777777" w:rsidR="00327A93" w:rsidRDefault="00327A93" w:rsidP="00327A93">
      <w:pPr>
        <w:pStyle w:val="Content"/>
      </w:pPr>
      <w:r>
        <w:tab/>
      </w:r>
      <w:r>
        <w:tab/>
        <w:t>-Adam and RMS Prop</w:t>
      </w:r>
    </w:p>
    <w:p w14:paraId="49A58EFE" w14:textId="77777777" w:rsidR="00327A93" w:rsidRDefault="00327A93" w:rsidP="00E47E75">
      <w:r>
        <w:tab/>
        <w:t>Embedding used:</w:t>
      </w:r>
    </w:p>
    <w:p w14:paraId="6F6B820F" w14:textId="72932702" w:rsidR="00327A93" w:rsidRDefault="00327A93" w:rsidP="00327A93">
      <w:pPr>
        <w:pStyle w:val="Content"/>
      </w:pPr>
      <w:r>
        <w:tab/>
      </w:r>
      <w:r>
        <w:tab/>
        <w:t>-Glove Embeddings and Trained Embeddings</w:t>
      </w:r>
    </w:p>
    <w:p w14:paraId="124C7995" w14:textId="5C1C6D94" w:rsidR="00F56A30" w:rsidRDefault="00F56A30" w:rsidP="00327A93">
      <w:pPr>
        <w:pStyle w:val="Content"/>
      </w:pPr>
      <w:r>
        <w:tab/>
      </w:r>
      <w:r>
        <w:rPr>
          <w:noProof/>
        </w:rPr>
        <w:drawing>
          <wp:inline distT="0" distB="0" distL="0" distR="0" wp14:anchorId="49A4AC4B" wp14:editId="4D7297CE">
            <wp:extent cx="4381500" cy="3981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3981450"/>
                    </a:xfrm>
                    <a:prstGeom prst="rect">
                      <a:avLst/>
                    </a:prstGeom>
                  </pic:spPr>
                </pic:pic>
              </a:graphicData>
            </a:graphic>
          </wp:inline>
        </w:drawing>
      </w:r>
    </w:p>
    <w:p w14:paraId="0A6966D9" w14:textId="77777777" w:rsidR="00327A93" w:rsidRDefault="00327A93" w:rsidP="00327A93">
      <w:pPr>
        <w:pStyle w:val="Content"/>
      </w:pPr>
    </w:p>
    <w:p w14:paraId="089B4DCE" w14:textId="26A97A1B" w:rsidR="00327A93" w:rsidRDefault="00327A93" w:rsidP="00327A93">
      <w:pPr>
        <w:pStyle w:val="Content"/>
        <w:ind w:left="720"/>
      </w:pPr>
      <w:r>
        <w:t xml:space="preserve">After fitting and compiling the variants of </w:t>
      </w:r>
      <w:r w:rsidR="00E47E75">
        <w:t>b</w:t>
      </w:r>
      <w:r>
        <w:t>idirectional LSTM Model with embedding size 100, following accuracies were found:</w:t>
      </w:r>
    </w:p>
    <w:p w14:paraId="49048970" w14:textId="241C8601" w:rsidR="00327A93" w:rsidRDefault="00F56A30" w:rsidP="00327A93">
      <w:pPr>
        <w:pStyle w:val="Content"/>
        <w:ind w:left="720"/>
      </w:pPr>
      <w:r>
        <w:rPr>
          <w:noProof/>
        </w:rPr>
        <w:drawing>
          <wp:inline distT="0" distB="0" distL="0" distR="0" wp14:anchorId="5E4230A4" wp14:editId="135AF959">
            <wp:extent cx="5486400" cy="1390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14:paraId="4E1970F8" w14:textId="77777777" w:rsidR="00327A93" w:rsidRDefault="00327A93" w:rsidP="00327A93">
      <w:pPr>
        <w:pStyle w:val="Content"/>
        <w:ind w:left="720"/>
      </w:pPr>
    </w:p>
    <w:p w14:paraId="44DFE3CE" w14:textId="258458C6" w:rsidR="007F56B7" w:rsidRDefault="007F56B7" w:rsidP="00F4662F">
      <w:pPr>
        <w:pStyle w:val="Heading3"/>
        <w:numPr>
          <w:ilvl w:val="0"/>
          <w:numId w:val="12"/>
        </w:numPr>
      </w:pPr>
      <w:bookmarkStart w:id="28" w:name="_Toc62081205"/>
      <w:r>
        <w:lastRenderedPageBreak/>
        <w:t xml:space="preserve">Bidirectional LSTM with embedding size </w:t>
      </w:r>
      <w:r w:rsidR="00F620B2">
        <w:t>2</w:t>
      </w:r>
      <w:r>
        <w:t>00</w:t>
      </w:r>
      <w:bookmarkEnd w:id="28"/>
    </w:p>
    <w:p w14:paraId="5C332CFA" w14:textId="77777777" w:rsidR="007F56B7" w:rsidRDefault="007F56B7" w:rsidP="007F56B7">
      <w:pPr>
        <w:ind w:firstLine="720"/>
      </w:pPr>
      <w:r>
        <w:t>Architectural Details:</w:t>
      </w:r>
    </w:p>
    <w:p w14:paraId="3251562D" w14:textId="1902A559" w:rsidR="007F56B7" w:rsidRDefault="007F56B7" w:rsidP="007F56B7">
      <w:pPr>
        <w:pStyle w:val="Content"/>
        <w:ind w:left="1440"/>
      </w:pPr>
      <w:r>
        <w:t>-Embedding layer of dense embedding size:</w:t>
      </w:r>
      <w:r w:rsidR="00F620B2">
        <w:t>2</w:t>
      </w:r>
      <w:r>
        <w:t>00</w:t>
      </w:r>
    </w:p>
    <w:p w14:paraId="7563D0A4" w14:textId="77777777" w:rsidR="007F56B7" w:rsidRDefault="007F56B7" w:rsidP="007F56B7">
      <w:pPr>
        <w:pStyle w:val="Content"/>
        <w:ind w:left="1440"/>
      </w:pPr>
      <w:r>
        <w:t>-2 layers of bidirectional LSTM with 128/256 nodes in each layer</w:t>
      </w:r>
    </w:p>
    <w:p w14:paraId="11480AAF" w14:textId="77777777" w:rsidR="007F56B7" w:rsidRDefault="007F56B7" w:rsidP="007F56B7">
      <w:pPr>
        <w:pStyle w:val="Content"/>
        <w:ind w:left="1440"/>
      </w:pPr>
      <w:r>
        <w:t>-Dense layer with 128 neurons, activation: P-Relu</w:t>
      </w:r>
    </w:p>
    <w:p w14:paraId="13CE8CA8" w14:textId="77777777" w:rsidR="007F56B7" w:rsidRDefault="007F56B7" w:rsidP="007F56B7">
      <w:pPr>
        <w:pStyle w:val="Content"/>
        <w:ind w:left="1440"/>
      </w:pPr>
      <w:r>
        <w:t>-Dropout layer with dropout ratio 0.5</w:t>
      </w:r>
    </w:p>
    <w:p w14:paraId="75F6BB88" w14:textId="77777777" w:rsidR="007F56B7" w:rsidRDefault="007F56B7" w:rsidP="007F56B7">
      <w:pPr>
        <w:pStyle w:val="Content"/>
        <w:ind w:left="1440"/>
      </w:pPr>
      <w:r>
        <w:t>-Dense layer with 64 neurons, activation: P-Relu</w:t>
      </w:r>
    </w:p>
    <w:p w14:paraId="15853A95" w14:textId="77777777" w:rsidR="007F56B7" w:rsidRDefault="007F56B7" w:rsidP="007F56B7">
      <w:pPr>
        <w:pStyle w:val="Content"/>
        <w:ind w:left="1440"/>
      </w:pPr>
      <w:r>
        <w:t>-Dropout layer with dropout ratio 0.2</w:t>
      </w:r>
    </w:p>
    <w:p w14:paraId="33252871" w14:textId="77777777" w:rsidR="007F56B7" w:rsidRDefault="007F56B7" w:rsidP="007F56B7">
      <w:pPr>
        <w:pStyle w:val="Content"/>
        <w:ind w:left="1440"/>
      </w:pPr>
      <w:r>
        <w:t>-Output layer with 74 neurons and softmax activation function</w:t>
      </w:r>
    </w:p>
    <w:p w14:paraId="338D4760" w14:textId="77777777" w:rsidR="007F56B7" w:rsidRDefault="007F56B7" w:rsidP="007F56B7">
      <w:r>
        <w:tab/>
        <w:t>LSTM Units in LSTM Layer:</w:t>
      </w:r>
    </w:p>
    <w:p w14:paraId="4DF7FCEC" w14:textId="77777777" w:rsidR="007F56B7" w:rsidRDefault="007F56B7" w:rsidP="007F56B7">
      <w:pPr>
        <w:pStyle w:val="Content"/>
      </w:pPr>
      <w:r>
        <w:tab/>
      </w:r>
      <w:r>
        <w:tab/>
        <w:t>-128, 256</w:t>
      </w:r>
    </w:p>
    <w:p w14:paraId="3DAEDBC7" w14:textId="77777777" w:rsidR="007F56B7" w:rsidRDefault="007F56B7" w:rsidP="007F56B7">
      <w:r>
        <w:tab/>
        <w:t>Optimizers used:</w:t>
      </w:r>
    </w:p>
    <w:p w14:paraId="7832264C" w14:textId="77777777" w:rsidR="007F56B7" w:rsidRDefault="007F56B7" w:rsidP="007F56B7">
      <w:pPr>
        <w:pStyle w:val="Content"/>
      </w:pPr>
      <w:r>
        <w:tab/>
      </w:r>
      <w:r>
        <w:tab/>
        <w:t>-Adam and RMS Prop</w:t>
      </w:r>
    </w:p>
    <w:p w14:paraId="36F43CFA" w14:textId="77777777" w:rsidR="007F56B7" w:rsidRDefault="007F56B7" w:rsidP="007F56B7">
      <w:r>
        <w:tab/>
        <w:t>Embedding used:</w:t>
      </w:r>
    </w:p>
    <w:p w14:paraId="52D416F7" w14:textId="6F3D07CD" w:rsidR="007F56B7" w:rsidRDefault="007F56B7" w:rsidP="007F56B7">
      <w:pPr>
        <w:pStyle w:val="Content"/>
      </w:pPr>
      <w:r>
        <w:tab/>
      </w:r>
      <w:r>
        <w:tab/>
        <w:t>-Glove Embeddings and Trained Embeddings</w:t>
      </w:r>
    </w:p>
    <w:p w14:paraId="13613DE9" w14:textId="582436EB" w:rsidR="00F56A30" w:rsidRDefault="00F56A30" w:rsidP="007F56B7">
      <w:pPr>
        <w:pStyle w:val="Content"/>
      </w:pPr>
      <w:r>
        <w:tab/>
      </w:r>
      <w:r>
        <w:rPr>
          <w:noProof/>
        </w:rPr>
        <w:drawing>
          <wp:inline distT="0" distB="0" distL="0" distR="0" wp14:anchorId="005BB7C2" wp14:editId="59A52D8B">
            <wp:extent cx="4495800" cy="3990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800" cy="3990975"/>
                    </a:xfrm>
                    <a:prstGeom prst="rect">
                      <a:avLst/>
                    </a:prstGeom>
                  </pic:spPr>
                </pic:pic>
              </a:graphicData>
            </a:graphic>
          </wp:inline>
        </w:drawing>
      </w:r>
    </w:p>
    <w:p w14:paraId="2D81DAE6" w14:textId="77777777" w:rsidR="007F56B7" w:rsidRDefault="007F56B7" w:rsidP="007F56B7">
      <w:pPr>
        <w:pStyle w:val="Content"/>
      </w:pPr>
    </w:p>
    <w:p w14:paraId="69B762DF" w14:textId="06879E96" w:rsidR="007F56B7" w:rsidRDefault="007F56B7" w:rsidP="007F56B7">
      <w:pPr>
        <w:pStyle w:val="Content"/>
        <w:ind w:left="720"/>
      </w:pPr>
      <w:r>
        <w:t xml:space="preserve">After fitting and compiling the variants of bidirectional LSTM Model with embedding size </w:t>
      </w:r>
      <w:r w:rsidR="00F620B2">
        <w:t>2</w:t>
      </w:r>
      <w:r>
        <w:t>00, following accuracies were found:</w:t>
      </w:r>
    </w:p>
    <w:p w14:paraId="3B59037E" w14:textId="7469FE6C" w:rsidR="007F56B7" w:rsidRDefault="00F56A30" w:rsidP="007F56B7">
      <w:pPr>
        <w:pStyle w:val="Content"/>
        <w:ind w:left="720"/>
      </w:pPr>
      <w:r>
        <w:rPr>
          <w:noProof/>
        </w:rPr>
        <w:lastRenderedPageBreak/>
        <w:drawing>
          <wp:inline distT="0" distB="0" distL="0" distR="0" wp14:anchorId="3838AD74" wp14:editId="6D4E6AF4">
            <wp:extent cx="5467350" cy="1447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7350" cy="1447800"/>
                    </a:xfrm>
                    <a:prstGeom prst="rect">
                      <a:avLst/>
                    </a:prstGeom>
                    <a:noFill/>
                    <a:ln>
                      <a:noFill/>
                    </a:ln>
                  </pic:spPr>
                </pic:pic>
              </a:graphicData>
            </a:graphic>
          </wp:inline>
        </w:drawing>
      </w:r>
    </w:p>
    <w:p w14:paraId="30EF828A" w14:textId="77777777" w:rsidR="00F448B4" w:rsidRDefault="00F448B4" w:rsidP="00F448B4">
      <w:pPr>
        <w:pStyle w:val="Heading3"/>
        <w:ind w:left="720"/>
      </w:pPr>
    </w:p>
    <w:p w14:paraId="2FCC2A13" w14:textId="60C2EC48" w:rsidR="007F56B7" w:rsidRDefault="007F56B7" w:rsidP="00F4662F">
      <w:pPr>
        <w:pStyle w:val="Heading3"/>
        <w:numPr>
          <w:ilvl w:val="0"/>
          <w:numId w:val="12"/>
        </w:numPr>
      </w:pPr>
      <w:bookmarkStart w:id="29" w:name="_Toc62081206"/>
      <w:r>
        <w:t xml:space="preserve">Bidirectional LSTM with embedding size </w:t>
      </w:r>
      <w:r w:rsidR="00F620B2">
        <w:t>3</w:t>
      </w:r>
      <w:r>
        <w:t>00</w:t>
      </w:r>
      <w:bookmarkEnd w:id="29"/>
    </w:p>
    <w:p w14:paraId="4676F710" w14:textId="77777777" w:rsidR="007F56B7" w:rsidRDefault="007F56B7" w:rsidP="007F56B7">
      <w:pPr>
        <w:ind w:firstLine="720"/>
      </w:pPr>
      <w:r>
        <w:t>Architectural Details:</w:t>
      </w:r>
    </w:p>
    <w:p w14:paraId="5CF10AAF" w14:textId="184EA10D" w:rsidR="007F56B7" w:rsidRDefault="007F56B7" w:rsidP="007F56B7">
      <w:pPr>
        <w:pStyle w:val="Content"/>
        <w:ind w:left="1440"/>
      </w:pPr>
      <w:r>
        <w:t>-Embedding layer of dense embedding size:</w:t>
      </w:r>
      <w:r w:rsidR="00F620B2">
        <w:t>3</w:t>
      </w:r>
      <w:r>
        <w:t>00</w:t>
      </w:r>
    </w:p>
    <w:p w14:paraId="2633CEAA" w14:textId="77777777" w:rsidR="007F56B7" w:rsidRDefault="007F56B7" w:rsidP="007F56B7">
      <w:pPr>
        <w:pStyle w:val="Content"/>
        <w:ind w:left="1440"/>
      </w:pPr>
      <w:r>
        <w:t>-2 layers of bidirectional LSTM with 128/256 nodes in each layer</w:t>
      </w:r>
    </w:p>
    <w:p w14:paraId="2C8C2999" w14:textId="77777777" w:rsidR="007F56B7" w:rsidRDefault="007F56B7" w:rsidP="007F56B7">
      <w:pPr>
        <w:pStyle w:val="Content"/>
        <w:ind w:left="1440"/>
      </w:pPr>
      <w:r>
        <w:t>-Dense layer with 128 neurons, activation: P-Relu</w:t>
      </w:r>
    </w:p>
    <w:p w14:paraId="1824A442" w14:textId="77777777" w:rsidR="007F56B7" w:rsidRDefault="007F56B7" w:rsidP="007F56B7">
      <w:pPr>
        <w:pStyle w:val="Content"/>
        <w:ind w:left="1440"/>
      </w:pPr>
      <w:r>
        <w:t>-Dropout layer with dropout ratio 0.5</w:t>
      </w:r>
    </w:p>
    <w:p w14:paraId="50BE2B01" w14:textId="77777777" w:rsidR="007F56B7" w:rsidRDefault="007F56B7" w:rsidP="007F56B7">
      <w:pPr>
        <w:pStyle w:val="Content"/>
        <w:ind w:left="1440"/>
      </w:pPr>
      <w:r>
        <w:t>-Dense layer with 64 neurons, activation: P-Relu</w:t>
      </w:r>
    </w:p>
    <w:p w14:paraId="2A849397" w14:textId="77777777" w:rsidR="007F56B7" w:rsidRDefault="007F56B7" w:rsidP="007F56B7">
      <w:pPr>
        <w:pStyle w:val="Content"/>
        <w:ind w:left="1440"/>
      </w:pPr>
      <w:r>
        <w:t>-Dropout layer with dropout ratio 0.2</w:t>
      </w:r>
    </w:p>
    <w:p w14:paraId="3B1ED39C" w14:textId="77777777" w:rsidR="007F56B7" w:rsidRDefault="007F56B7" w:rsidP="007F56B7">
      <w:pPr>
        <w:pStyle w:val="Content"/>
        <w:ind w:left="1440"/>
      </w:pPr>
      <w:r>
        <w:t>-Output layer with 74 neurons and softmax activation function</w:t>
      </w:r>
    </w:p>
    <w:p w14:paraId="28A8D3A7" w14:textId="77777777" w:rsidR="007F56B7" w:rsidRDefault="007F56B7" w:rsidP="007F56B7">
      <w:r>
        <w:tab/>
        <w:t>LSTM Units in LSTM Layer:</w:t>
      </w:r>
    </w:p>
    <w:p w14:paraId="6FCC682F" w14:textId="77777777" w:rsidR="007F56B7" w:rsidRDefault="007F56B7" w:rsidP="007F56B7">
      <w:pPr>
        <w:pStyle w:val="Content"/>
      </w:pPr>
      <w:r>
        <w:tab/>
      </w:r>
      <w:r>
        <w:tab/>
        <w:t>-128, 256</w:t>
      </w:r>
    </w:p>
    <w:p w14:paraId="0FC5CDF6" w14:textId="77777777" w:rsidR="007F56B7" w:rsidRDefault="007F56B7" w:rsidP="007F56B7">
      <w:r>
        <w:tab/>
        <w:t>Optimizers used:</w:t>
      </w:r>
    </w:p>
    <w:p w14:paraId="327B05A6" w14:textId="77777777" w:rsidR="007F56B7" w:rsidRDefault="007F56B7" w:rsidP="007F56B7">
      <w:pPr>
        <w:pStyle w:val="Content"/>
      </w:pPr>
      <w:r>
        <w:tab/>
      </w:r>
      <w:r>
        <w:tab/>
        <w:t>-Adam and RMS Prop</w:t>
      </w:r>
    </w:p>
    <w:p w14:paraId="34947C62" w14:textId="77777777" w:rsidR="007F56B7" w:rsidRDefault="007F56B7" w:rsidP="007F56B7">
      <w:r>
        <w:tab/>
        <w:t>Embedding used:</w:t>
      </w:r>
    </w:p>
    <w:p w14:paraId="3F749597" w14:textId="5634E305" w:rsidR="007F56B7" w:rsidRDefault="007F56B7" w:rsidP="007F56B7">
      <w:pPr>
        <w:pStyle w:val="Content"/>
      </w:pPr>
      <w:r>
        <w:tab/>
      </w:r>
      <w:r>
        <w:tab/>
        <w:t>-Glove Embeddings and Trained Embeddings</w:t>
      </w:r>
    </w:p>
    <w:p w14:paraId="45F60857" w14:textId="5E9F61B7" w:rsidR="00F56A30" w:rsidRDefault="00F56A30" w:rsidP="007F56B7">
      <w:pPr>
        <w:pStyle w:val="Content"/>
      </w:pPr>
      <w:r>
        <w:lastRenderedPageBreak/>
        <w:tab/>
      </w:r>
      <w:r>
        <w:rPr>
          <w:noProof/>
        </w:rPr>
        <w:drawing>
          <wp:inline distT="0" distB="0" distL="0" distR="0" wp14:anchorId="2374A078" wp14:editId="4C3CE027">
            <wp:extent cx="4381500" cy="3990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3990975"/>
                    </a:xfrm>
                    <a:prstGeom prst="rect">
                      <a:avLst/>
                    </a:prstGeom>
                  </pic:spPr>
                </pic:pic>
              </a:graphicData>
            </a:graphic>
          </wp:inline>
        </w:drawing>
      </w:r>
    </w:p>
    <w:p w14:paraId="769BA176" w14:textId="77777777" w:rsidR="007F56B7" w:rsidRDefault="007F56B7" w:rsidP="007F56B7">
      <w:pPr>
        <w:pStyle w:val="Content"/>
      </w:pPr>
    </w:p>
    <w:p w14:paraId="4B8E2361" w14:textId="5E84631C" w:rsidR="007F56B7" w:rsidRDefault="007F56B7" w:rsidP="007F56B7">
      <w:pPr>
        <w:pStyle w:val="Content"/>
        <w:ind w:left="720"/>
      </w:pPr>
      <w:r>
        <w:t xml:space="preserve">After fitting and compiling the variants of bidirectional LSTM Model with embedding size </w:t>
      </w:r>
      <w:r w:rsidR="00F620B2">
        <w:t>3</w:t>
      </w:r>
      <w:r>
        <w:t>00, following accuracies were found:</w:t>
      </w:r>
    </w:p>
    <w:p w14:paraId="26F00F4A" w14:textId="2230EBDB" w:rsidR="007F56B7" w:rsidRDefault="005A4BE3" w:rsidP="007F56B7">
      <w:pPr>
        <w:pStyle w:val="Content"/>
        <w:ind w:left="720"/>
        <w:rPr>
          <w:noProof/>
        </w:rPr>
      </w:pPr>
      <w:r>
        <w:rPr>
          <w:noProof/>
        </w:rPr>
        <w:drawing>
          <wp:inline distT="0" distB="0" distL="0" distR="0" wp14:anchorId="19ABA821" wp14:editId="4863E8C9">
            <wp:extent cx="5419725" cy="13811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1381125"/>
                    </a:xfrm>
                    <a:prstGeom prst="rect">
                      <a:avLst/>
                    </a:prstGeom>
                    <a:noFill/>
                    <a:ln>
                      <a:noFill/>
                    </a:ln>
                  </pic:spPr>
                </pic:pic>
              </a:graphicData>
            </a:graphic>
          </wp:inline>
        </w:drawing>
      </w:r>
    </w:p>
    <w:p w14:paraId="49D4F57E" w14:textId="77777777" w:rsidR="005A4BE3" w:rsidRDefault="005A4BE3" w:rsidP="007F56B7">
      <w:pPr>
        <w:pStyle w:val="Content"/>
        <w:ind w:left="720"/>
        <w:rPr>
          <w:noProof/>
        </w:rPr>
      </w:pPr>
    </w:p>
    <w:p w14:paraId="11C17477" w14:textId="317DC35E" w:rsidR="005A4BE3" w:rsidRDefault="005A4BE3" w:rsidP="00F4662F">
      <w:pPr>
        <w:pStyle w:val="Heading3"/>
        <w:numPr>
          <w:ilvl w:val="0"/>
          <w:numId w:val="12"/>
        </w:numPr>
      </w:pPr>
      <w:bookmarkStart w:id="30" w:name="_Toc62081207"/>
      <w:r>
        <w:t>Simple LSTM Model</w:t>
      </w:r>
      <w:bookmarkEnd w:id="30"/>
    </w:p>
    <w:p w14:paraId="40BCB322" w14:textId="7A38CDBA" w:rsidR="005A4BE3" w:rsidRDefault="005A4BE3" w:rsidP="005A4BE3">
      <w:pPr>
        <w:pStyle w:val="Content"/>
        <w:ind w:left="720"/>
      </w:pPr>
      <w:r>
        <w:t>Let’s try out a very simple RNN based LSTM Model instead of using a complex architecture and see how the model performs.</w:t>
      </w:r>
    </w:p>
    <w:p w14:paraId="70394BCF" w14:textId="77777777" w:rsidR="005A4BE3" w:rsidRPr="005A4BE3" w:rsidRDefault="005A4BE3" w:rsidP="005A4BE3">
      <w:pPr>
        <w:pStyle w:val="Content"/>
        <w:ind w:left="720"/>
      </w:pPr>
    </w:p>
    <w:p w14:paraId="25E9AAED" w14:textId="0FFE3F97" w:rsidR="005A4BE3" w:rsidRDefault="005A4BE3" w:rsidP="005A4BE3">
      <w:pPr>
        <w:pStyle w:val="Name"/>
        <w:ind w:firstLine="360"/>
        <w:jc w:val="left"/>
      </w:pPr>
      <w:r>
        <w:t>Architecture Details:</w:t>
      </w:r>
    </w:p>
    <w:p w14:paraId="104F0EA2" w14:textId="77777777" w:rsidR="005A4BE3" w:rsidRDefault="005A4BE3" w:rsidP="00F4662F">
      <w:pPr>
        <w:pStyle w:val="Content"/>
        <w:numPr>
          <w:ilvl w:val="0"/>
          <w:numId w:val="14"/>
        </w:numPr>
      </w:pPr>
      <w:r>
        <w:t>Embedding layer with trained embeddings of size 100</w:t>
      </w:r>
    </w:p>
    <w:p w14:paraId="43F109BC" w14:textId="77777777" w:rsidR="005A4BE3" w:rsidRDefault="005A4BE3" w:rsidP="00F4662F">
      <w:pPr>
        <w:pStyle w:val="Content"/>
        <w:numPr>
          <w:ilvl w:val="0"/>
          <w:numId w:val="14"/>
        </w:numPr>
      </w:pPr>
      <w:r>
        <w:t>Unidirectional LSTM Layer with 128 nodes</w:t>
      </w:r>
    </w:p>
    <w:p w14:paraId="110F4392" w14:textId="77777777" w:rsidR="005A4BE3" w:rsidRDefault="005A4BE3" w:rsidP="00F4662F">
      <w:pPr>
        <w:pStyle w:val="Content"/>
        <w:numPr>
          <w:ilvl w:val="0"/>
          <w:numId w:val="14"/>
        </w:numPr>
      </w:pPr>
      <w:r>
        <w:t>Dropout ratio: 0.3 and Recurrent Dropout:0.2</w:t>
      </w:r>
    </w:p>
    <w:p w14:paraId="119FFC74" w14:textId="77777777" w:rsidR="005A4BE3" w:rsidRDefault="005A4BE3" w:rsidP="00F4662F">
      <w:pPr>
        <w:pStyle w:val="Content"/>
        <w:numPr>
          <w:ilvl w:val="0"/>
          <w:numId w:val="14"/>
        </w:numPr>
      </w:pPr>
      <w:r>
        <w:lastRenderedPageBreak/>
        <w:t>Dense layer with 64 units and relu activation function</w:t>
      </w:r>
    </w:p>
    <w:p w14:paraId="41A49B66" w14:textId="77777777" w:rsidR="005A4BE3" w:rsidRDefault="005A4BE3" w:rsidP="00F4662F">
      <w:pPr>
        <w:pStyle w:val="Content"/>
        <w:numPr>
          <w:ilvl w:val="0"/>
          <w:numId w:val="14"/>
        </w:numPr>
      </w:pPr>
      <w:r>
        <w:t>Output layer with 74 units and softmax activation function</w:t>
      </w:r>
    </w:p>
    <w:p w14:paraId="62EA66CD" w14:textId="77777777" w:rsidR="005A4BE3" w:rsidRDefault="005A4BE3" w:rsidP="005A4BE3">
      <w:pPr>
        <w:pStyle w:val="Name"/>
        <w:jc w:val="left"/>
      </w:pPr>
      <w:r>
        <w:t xml:space="preserve">     Optimizers used:</w:t>
      </w:r>
    </w:p>
    <w:p w14:paraId="5576C301" w14:textId="77777777" w:rsidR="005A4BE3" w:rsidRDefault="005A4BE3" w:rsidP="00F4662F">
      <w:pPr>
        <w:pStyle w:val="Content"/>
        <w:numPr>
          <w:ilvl w:val="0"/>
          <w:numId w:val="14"/>
        </w:numPr>
      </w:pPr>
      <w:r>
        <w:t>Adam with learning rate 0.001</w:t>
      </w:r>
    </w:p>
    <w:p w14:paraId="4823D2DB" w14:textId="77777777" w:rsidR="005A4BE3" w:rsidRDefault="005A4BE3" w:rsidP="005A4BE3">
      <w:r>
        <w:t xml:space="preserve">     Embedding used:</w:t>
      </w:r>
    </w:p>
    <w:p w14:paraId="215CFF11" w14:textId="77777777" w:rsidR="005A4BE3" w:rsidRDefault="005A4BE3" w:rsidP="00F4662F">
      <w:pPr>
        <w:pStyle w:val="Content"/>
        <w:numPr>
          <w:ilvl w:val="0"/>
          <w:numId w:val="14"/>
        </w:numPr>
      </w:pPr>
      <w:r>
        <w:t>Trained Embeddings size 100</w:t>
      </w:r>
    </w:p>
    <w:p w14:paraId="07B1EB0C" w14:textId="77777777" w:rsidR="005A4BE3" w:rsidRDefault="005A4BE3" w:rsidP="005A4BE3">
      <w:pPr>
        <w:pStyle w:val="Content"/>
        <w:ind w:left="1080"/>
      </w:pPr>
    </w:p>
    <w:p w14:paraId="4F92E3DB" w14:textId="77777777" w:rsidR="005A4BE3" w:rsidRDefault="005A4BE3" w:rsidP="005A4BE3">
      <w:pPr>
        <w:pStyle w:val="Content"/>
        <w:ind w:left="720"/>
      </w:pPr>
      <w:r>
        <w:rPr>
          <w:noProof/>
        </w:rPr>
        <w:drawing>
          <wp:inline distT="0" distB="0" distL="0" distR="0" wp14:anchorId="513C20C0" wp14:editId="0AC13793">
            <wp:extent cx="4438650" cy="1971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650" cy="1971675"/>
                    </a:xfrm>
                    <a:prstGeom prst="rect">
                      <a:avLst/>
                    </a:prstGeom>
                  </pic:spPr>
                </pic:pic>
              </a:graphicData>
            </a:graphic>
          </wp:inline>
        </w:drawing>
      </w:r>
    </w:p>
    <w:p w14:paraId="141511E6" w14:textId="075C5E7A" w:rsidR="00373456" w:rsidRDefault="00373456" w:rsidP="00373456">
      <w:pPr>
        <w:pStyle w:val="Content"/>
      </w:pPr>
    </w:p>
    <w:p w14:paraId="7DA13174" w14:textId="79D8AA34" w:rsidR="00373456" w:rsidRDefault="00373456" w:rsidP="003B0DF6">
      <w:r>
        <w:t>Observations:</w:t>
      </w:r>
    </w:p>
    <w:p w14:paraId="080679FD" w14:textId="6FCB616D" w:rsidR="00373456" w:rsidRDefault="00373456" w:rsidP="00F4662F">
      <w:pPr>
        <w:pStyle w:val="Content"/>
        <w:numPr>
          <w:ilvl w:val="0"/>
          <w:numId w:val="13"/>
        </w:numPr>
      </w:pPr>
      <w:r>
        <w:t>Trained Embedding seems to give better model accuracy as compared to Glove Embeddings</w:t>
      </w:r>
    </w:p>
    <w:p w14:paraId="6865793F" w14:textId="00639E72" w:rsidR="00373456" w:rsidRDefault="00373456" w:rsidP="00F4662F">
      <w:pPr>
        <w:pStyle w:val="Content"/>
        <w:numPr>
          <w:ilvl w:val="0"/>
          <w:numId w:val="13"/>
        </w:numPr>
      </w:pPr>
      <w:r>
        <w:t>128 LSTM units in LSTM layer give better accuracy</w:t>
      </w:r>
    </w:p>
    <w:p w14:paraId="3AD67E3C" w14:textId="61C9CDDC" w:rsidR="005A4BE3" w:rsidRDefault="005A4BE3" w:rsidP="00F4662F">
      <w:pPr>
        <w:pStyle w:val="Content"/>
        <w:numPr>
          <w:ilvl w:val="0"/>
          <w:numId w:val="13"/>
        </w:numPr>
      </w:pPr>
      <w:r>
        <w:t>In each case, we observed that RMS Prop optimizer gave a better accuracy as compared to Adam optimizer</w:t>
      </w:r>
    </w:p>
    <w:p w14:paraId="53216D94" w14:textId="77777777" w:rsidR="005A4BE3" w:rsidRDefault="005A4BE3" w:rsidP="005A4BE3">
      <w:pPr>
        <w:pStyle w:val="Content"/>
        <w:ind w:left="720"/>
      </w:pPr>
    </w:p>
    <w:p w14:paraId="44759ECE" w14:textId="506626DB" w:rsidR="005A4BE3" w:rsidRPr="00262033" w:rsidRDefault="00DC44E6" w:rsidP="006C6EF6">
      <w:pPr>
        <w:pStyle w:val="Heading2"/>
        <w:rPr>
          <w:u w:val="single"/>
        </w:rPr>
      </w:pPr>
      <w:bookmarkStart w:id="31" w:name="_Toc62081208"/>
      <w:r w:rsidRPr="00262033">
        <w:rPr>
          <w:u w:val="single"/>
        </w:rPr>
        <w:t xml:space="preserve">Final AI Based </w:t>
      </w:r>
      <w:r w:rsidR="005A4BE3" w:rsidRPr="00262033">
        <w:rPr>
          <w:u w:val="single"/>
        </w:rPr>
        <w:t>Model Selected</w:t>
      </w:r>
      <w:bookmarkEnd w:id="31"/>
    </w:p>
    <w:p w14:paraId="4C1F4038" w14:textId="77777777" w:rsidR="00262033" w:rsidRPr="00262033" w:rsidRDefault="005A4BE3" w:rsidP="00F4662F">
      <w:pPr>
        <w:pStyle w:val="Content"/>
        <w:numPr>
          <w:ilvl w:val="0"/>
          <w:numId w:val="14"/>
        </w:numPr>
      </w:pPr>
      <w:r w:rsidRPr="00262033">
        <w:t>Bidirectional LSTM with trained embeddings of size 300 with RMS Prop Optimizer</w:t>
      </w:r>
    </w:p>
    <w:p w14:paraId="3CADFE11" w14:textId="53890F5D" w:rsidR="00262033" w:rsidRPr="00262033" w:rsidRDefault="005A4BE3" w:rsidP="00F4662F">
      <w:pPr>
        <w:pStyle w:val="Content"/>
        <w:numPr>
          <w:ilvl w:val="0"/>
          <w:numId w:val="14"/>
        </w:numPr>
      </w:pPr>
      <w:r w:rsidRPr="00262033">
        <w:t xml:space="preserve">Accuracy: </w:t>
      </w:r>
      <w:r w:rsidRPr="0017677C">
        <w:rPr>
          <w:highlight w:val="yellow"/>
        </w:rPr>
        <w:t>62.2%</w:t>
      </w:r>
      <w:r w:rsidR="00DC44E6" w:rsidRPr="00262033">
        <w:t xml:space="preserve"> which is an improvement compared to the LSTM model we started out with i.e. 56.81%.</w:t>
      </w:r>
    </w:p>
    <w:p w14:paraId="0A4C85ED" w14:textId="6F61B7C4" w:rsidR="00262033" w:rsidRPr="00262033" w:rsidRDefault="00397916" w:rsidP="00F4662F">
      <w:pPr>
        <w:pStyle w:val="Content"/>
        <w:numPr>
          <w:ilvl w:val="0"/>
          <w:numId w:val="14"/>
        </w:numPr>
      </w:pPr>
      <w:r>
        <w:t>Saved the best performing model to ‘best</w:t>
      </w:r>
      <w:r w:rsidR="00C250E4">
        <w:t>_model.h5</w:t>
      </w:r>
      <w:r>
        <w:t>’</w:t>
      </w:r>
      <w:r w:rsidR="00C250E4">
        <w:t xml:space="preserve"> file and the corresponding weights to ‘best_weights.h5’ for future reference.</w:t>
      </w:r>
    </w:p>
    <w:p w14:paraId="0A6DDD7E" w14:textId="56893642" w:rsidR="00A92F3E" w:rsidRPr="0017677C" w:rsidRDefault="00DC44E6" w:rsidP="00F4662F">
      <w:pPr>
        <w:pStyle w:val="Content"/>
        <w:numPr>
          <w:ilvl w:val="0"/>
          <w:numId w:val="14"/>
        </w:numPr>
      </w:pPr>
      <w:r w:rsidRPr="0017677C">
        <w:t>After performing hyper</w:t>
      </w:r>
      <w:r w:rsidR="00C250E4" w:rsidRPr="0017677C">
        <w:t>-</w:t>
      </w:r>
      <w:proofErr w:type="gramStart"/>
      <w:r w:rsidR="0017677C" w:rsidRPr="0017677C">
        <w:t>tuning</w:t>
      </w:r>
      <w:proofErr w:type="gramEnd"/>
      <w:r w:rsidRPr="0017677C">
        <w:t xml:space="preserve"> the LSTM model, we were able to improve the accura</w:t>
      </w:r>
      <w:r w:rsidR="00D45A3E" w:rsidRPr="0017677C">
        <w:t xml:space="preserve">cy by around </w:t>
      </w:r>
      <w:r w:rsidR="0017677C" w:rsidRPr="0017677C">
        <w:rPr>
          <w:highlight w:val="yellow"/>
        </w:rPr>
        <w:t>5.39%</w:t>
      </w:r>
    </w:p>
    <w:p w14:paraId="24D49E54" w14:textId="0BCAC50D" w:rsidR="005A4BE3" w:rsidRDefault="005A4BE3" w:rsidP="00327A93">
      <w:pPr>
        <w:pStyle w:val="Content"/>
      </w:pPr>
    </w:p>
    <w:p w14:paraId="663A474E" w14:textId="2ACD63EF" w:rsidR="00263A8A" w:rsidRDefault="00263A8A" w:rsidP="00C17CBF">
      <w:r>
        <w:lastRenderedPageBreak/>
        <w:t>Train Vs. Validation Accuracy</w:t>
      </w:r>
    </w:p>
    <w:p w14:paraId="247F8B30" w14:textId="53F30129" w:rsidR="005A4BE3" w:rsidRDefault="005A4BE3" w:rsidP="00327A93">
      <w:pPr>
        <w:pStyle w:val="Content"/>
        <w:rPr>
          <w:noProof/>
        </w:rPr>
      </w:pPr>
      <w:r>
        <w:rPr>
          <w:noProof/>
        </w:rPr>
        <w:drawing>
          <wp:inline distT="0" distB="0" distL="0" distR="0" wp14:anchorId="2C8068C6" wp14:editId="55403677">
            <wp:extent cx="3590925" cy="24765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0925" cy="2476500"/>
                    </a:xfrm>
                    <a:prstGeom prst="rect">
                      <a:avLst/>
                    </a:prstGeom>
                  </pic:spPr>
                </pic:pic>
              </a:graphicData>
            </a:graphic>
          </wp:inline>
        </w:drawing>
      </w:r>
    </w:p>
    <w:p w14:paraId="54D7A751" w14:textId="6B274B43" w:rsidR="00A92F3E" w:rsidRDefault="005A4BE3" w:rsidP="00C17CBF">
      <w:r>
        <w:t>Train Vs. Validation Loss</w:t>
      </w:r>
    </w:p>
    <w:p w14:paraId="2F4113A4" w14:textId="5EE8B5E1" w:rsidR="00263A8A" w:rsidRDefault="005A4BE3" w:rsidP="00263A8A">
      <w:pPr>
        <w:pStyle w:val="Content"/>
      </w:pPr>
      <w:r>
        <w:rPr>
          <w:noProof/>
        </w:rPr>
        <w:drawing>
          <wp:inline distT="0" distB="0" distL="0" distR="0" wp14:anchorId="493225B5" wp14:editId="23DD7862">
            <wp:extent cx="3419475" cy="25431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9475" cy="2543175"/>
                    </a:xfrm>
                    <a:prstGeom prst="rect">
                      <a:avLst/>
                    </a:prstGeom>
                  </pic:spPr>
                </pic:pic>
              </a:graphicData>
            </a:graphic>
          </wp:inline>
        </w:drawing>
      </w:r>
    </w:p>
    <w:p w14:paraId="6FC840F8" w14:textId="3A1769C2" w:rsidR="00263A8A" w:rsidRDefault="00263A8A" w:rsidP="00263A8A">
      <w:pPr>
        <w:pStyle w:val="Content"/>
      </w:pPr>
      <w:r>
        <w:t>After fitting and compiling the above model, following accuracy was observed:</w:t>
      </w:r>
    </w:p>
    <w:p w14:paraId="1CCDCA7D" w14:textId="6D89C7BB" w:rsidR="00FC5699" w:rsidRDefault="005A4BE3" w:rsidP="00263A8A">
      <w:pPr>
        <w:pStyle w:val="Content"/>
      </w:pPr>
      <w:r>
        <w:rPr>
          <w:noProof/>
        </w:rPr>
        <w:drawing>
          <wp:inline distT="0" distB="0" distL="0" distR="0" wp14:anchorId="4B2C2E02" wp14:editId="78EDE781">
            <wp:extent cx="2867025" cy="7429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7025" cy="742950"/>
                    </a:xfrm>
                    <a:prstGeom prst="rect">
                      <a:avLst/>
                    </a:prstGeom>
                  </pic:spPr>
                </pic:pic>
              </a:graphicData>
            </a:graphic>
          </wp:inline>
        </w:drawing>
      </w:r>
    </w:p>
    <w:p w14:paraId="59C048F8" w14:textId="40BC2BA2" w:rsidR="00262033" w:rsidRDefault="00262033" w:rsidP="00263A8A">
      <w:pPr>
        <w:pStyle w:val="Content"/>
      </w:pPr>
    </w:p>
    <w:p w14:paraId="0DE2C204" w14:textId="19DE4839" w:rsidR="00262033" w:rsidRDefault="00262033" w:rsidP="00262033">
      <w:pPr>
        <w:pStyle w:val="Heading2"/>
        <w:rPr>
          <w:u w:val="single"/>
        </w:rPr>
      </w:pPr>
      <w:bookmarkStart w:id="32" w:name="_Toc62081209"/>
      <w:r w:rsidRPr="00262033">
        <w:rPr>
          <w:u w:val="single"/>
        </w:rPr>
        <w:lastRenderedPageBreak/>
        <w:t>Predictions Using the Best Model</w:t>
      </w:r>
      <w:bookmarkEnd w:id="32"/>
    </w:p>
    <w:p w14:paraId="7F85844D" w14:textId="28626A95" w:rsidR="00262033" w:rsidRPr="00262033" w:rsidRDefault="00262033" w:rsidP="00262033">
      <w:r>
        <w:rPr>
          <w:noProof/>
        </w:rPr>
        <w:drawing>
          <wp:inline distT="0" distB="0" distL="0" distR="0" wp14:anchorId="629FA2C7" wp14:editId="2134A587">
            <wp:extent cx="6238875" cy="42195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38875" cy="4219575"/>
                    </a:xfrm>
                    <a:prstGeom prst="rect">
                      <a:avLst/>
                    </a:prstGeom>
                  </pic:spPr>
                </pic:pic>
              </a:graphicData>
            </a:graphic>
          </wp:inline>
        </w:drawing>
      </w:r>
    </w:p>
    <w:p w14:paraId="09A45706" w14:textId="00AB31F6" w:rsidR="00AC00B6" w:rsidRDefault="00AC00B6" w:rsidP="00263A8A">
      <w:pPr>
        <w:pStyle w:val="Content"/>
      </w:pPr>
    </w:p>
    <w:p w14:paraId="1A12760A" w14:textId="08EE642C" w:rsidR="002444B4" w:rsidRPr="006C6EF6" w:rsidRDefault="002444B4" w:rsidP="002444B4">
      <w:pPr>
        <w:pStyle w:val="Heading2"/>
        <w:rPr>
          <w:u w:val="single"/>
        </w:rPr>
      </w:pPr>
      <w:bookmarkStart w:id="33" w:name="_Toc62081210"/>
      <w:r w:rsidRPr="006C6EF6">
        <w:rPr>
          <w:u w:val="single"/>
        </w:rPr>
        <w:t>Top 10 groups</w:t>
      </w:r>
      <w:bookmarkEnd w:id="33"/>
      <w:r w:rsidRPr="006C6EF6">
        <w:rPr>
          <w:u w:val="single"/>
        </w:rPr>
        <w:t xml:space="preserve"> </w:t>
      </w:r>
    </w:p>
    <w:p w14:paraId="3C85B2F1" w14:textId="541EF57D" w:rsidR="002444B4" w:rsidRDefault="007F1712" w:rsidP="007F1712">
      <w:pPr>
        <w:pStyle w:val="Content"/>
      </w:pPr>
      <w:r>
        <w:t>Since the dataset provided is highly imbalanced. Almost 47% of the tickets are assigned to GRP_0 and the remaining 53% tickets were distributed or assigned to remaining 73 functional groups. This imbalanced class data causes the model to perform with only 60% accuracy. Thus, we decided to have subset of the data to include records that only belong to top 10 groups.</w:t>
      </w:r>
    </w:p>
    <w:p w14:paraId="42BCAC34" w14:textId="072AF718" w:rsidR="007F1712" w:rsidRDefault="007F1712" w:rsidP="007F1712">
      <w:pPr>
        <w:pStyle w:val="Content"/>
      </w:pPr>
    </w:p>
    <w:p w14:paraId="453C4D9A" w14:textId="1655F643" w:rsidR="007F1712" w:rsidRDefault="007F1712" w:rsidP="003B0DF6">
      <w:r>
        <w:t>Train-Test Split for Top 10 groups</w:t>
      </w:r>
    </w:p>
    <w:p w14:paraId="63561A83" w14:textId="5AD8E6C6" w:rsidR="007F1712" w:rsidRDefault="001E29C3" w:rsidP="00F4662F">
      <w:pPr>
        <w:pStyle w:val="Content"/>
        <w:numPr>
          <w:ilvl w:val="0"/>
          <w:numId w:val="15"/>
        </w:numPr>
      </w:pPr>
      <w:r>
        <w:t xml:space="preserve">Dataset was split in 0.85:0.15 ratio to get training and test data </w:t>
      </w:r>
    </w:p>
    <w:p w14:paraId="5C85FAEE" w14:textId="77777777" w:rsidR="001E29C3" w:rsidRDefault="001E29C3" w:rsidP="00F4662F">
      <w:pPr>
        <w:pStyle w:val="Content"/>
        <w:numPr>
          <w:ilvl w:val="0"/>
          <w:numId w:val="15"/>
        </w:numPr>
      </w:pPr>
      <w:r>
        <w:t>Total no. of records: 6349</w:t>
      </w:r>
    </w:p>
    <w:p w14:paraId="4E1A2839" w14:textId="56390018" w:rsidR="001E29C3" w:rsidRDefault="001E29C3" w:rsidP="00F4662F">
      <w:pPr>
        <w:pStyle w:val="Content"/>
        <w:numPr>
          <w:ilvl w:val="0"/>
          <w:numId w:val="15"/>
        </w:numPr>
      </w:pPr>
      <w:r>
        <w:t>Total no. of training records: 5396</w:t>
      </w:r>
    </w:p>
    <w:p w14:paraId="52785A96" w14:textId="710BD458" w:rsidR="001E29C3" w:rsidRDefault="001E29C3" w:rsidP="00F4662F">
      <w:pPr>
        <w:pStyle w:val="Content"/>
        <w:numPr>
          <w:ilvl w:val="0"/>
          <w:numId w:val="15"/>
        </w:numPr>
      </w:pPr>
      <w:r>
        <w:t>Total no. of test records: 953</w:t>
      </w:r>
    </w:p>
    <w:p w14:paraId="6DDE35E4" w14:textId="0B894BFC" w:rsidR="001E29C3" w:rsidRDefault="001E29C3" w:rsidP="007F1712">
      <w:pPr>
        <w:pStyle w:val="Content"/>
      </w:pPr>
      <w:r>
        <w:rPr>
          <w:noProof/>
        </w:rPr>
        <w:lastRenderedPageBreak/>
        <w:drawing>
          <wp:inline distT="0" distB="0" distL="0" distR="0" wp14:anchorId="13DA28A0" wp14:editId="2DF0D788">
            <wp:extent cx="6309360" cy="771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9360" cy="771525"/>
                    </a:xfrm>
                    <a:prstGeom prst="rect">
                      <a:avLst/>
                    </a:prstGeom>
                  </pic:spPr>
                </pic:pic>
              </a:graphicData>
            </a:graphic>
          </wp:inline>
        </w:drawing>
      </w:r>
    </w:p>
    <w:p w14:paraId="2D34B247" w14:textId="45EF4325" w:rsidR="001E29C3" w:rsidRDefault="001E29C3" w:rsidP="007F1712">
      <w:pPr>
        <w:pStyle w:val="Content"/>
      </w:pPr>
    </w:p>
    <w:p w14:paraId="371FE543" w14:textId="42E5E31A" w:rsidR="001E29C3" w:rsidRDefault="001E29C3" w:rsidP="003B0DF6">
      <w:r>
        <w:t>Model used: Bidirectional LSTM Model with embedding size 200</w:t>
      </w:r>
    </w:p>
    <w:p w14:paraId="05F1078D" w14:textId="10854ED8" w:rsidR="001E29C3" w:rsidRDefault="001E29C3" w:rsidP="001E29C3">
      <w:r>
        <w:rPr>
          <w:noProof/>
        </w:rPr>
        <w:drawing>
          <wp:inline distT="0" distB="0" distL="0" distR="0" wp14:anchorId="7E272EEF" wp14:editId="40407857">
            <wp:extent cx="4705350" cy="3971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5350" cy="3971925"/>
                    </a:xfrm>
                    <a:prstGeom prst="rect">
                      <a:avLst/>
                    </a:prstGeom>
                  </pic:spPr>
                </pic:pic>
              </a:graphicData>
            </a:graphic>
          </wp:inline>
        </w:drawing>
      </w:r>
    </w:p>
    <w:p w14:paraId="652E7907" w14:textId="77777777" w:rsidR="00AB6EE1" w:rsidRDefault="00AB6EE1" w:rsidP="001E29C3"/>
    <w:p w14:paraId="07DDC84C" w14:textId="094D106F" w:rsidR="001E29C3" w:rsidRDefault="001E29C3" w:rsidP="001E29C3">
      <w:r>
        <w:t>Train Vs. Validation Accuracy</w:t>
      </w:r>
    </w:p>
    <w:p w14:paraId="6C7C28A5" w14:textId="7629B889" w:rsidR="001E29C3" w:rsidRDefault="001E29C3" w:rsidP="001E29C3">
      <w:r>
        <w:rPr>
          <w:noProof/>
        </w:rPr>
        <w:drawing>
          <wp:inline distT="0" distB="0" distL="0" distR="0" wp14:anchorId="4CBEEC45" wp14:editId="537AFD50">
            <wp:extent cx="3486150" cy="2486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6150" cy="2486025"/>
                    </a:xfrm>
                    <a:prstGeom prst="rect">
                      <a:avLst/>
                    </a:prstGeom>
                  </pic:spPr>
                </pic:pic>
              </a:graphicData>
            </a:graphic>
          </wp:inline>
        </w:drawing>
      </w:r>
    </w:p>
    <w:p w14:paraId="45F42258" w14:textId="77777777" w:rsidR="001E29C3" w:rsidRDefault="001E29C3" w:rsidP="001E29C3"/>
    <w:p w14:paraId="39994DEA" w14:textId="48CE7B24" w:rsidR="001E29C3" w:rsidRDefault="001E29C3" w:rsidP="001E29C3">
      <w:r>
        <w:t>Train Vs. Validation Loss</w:t>
      </w:r>
    </w:p>
    <w:p w14:paraId="41D630F7" w14:textId="05AD2527" w:rsidR="001E29C3" w:rsidRDefault="001E29C3" w:rsidP="001E29C3">
      <w:r>
        <w:rPr>
          <w:noProof/>
        </w:rPr>
        <w:drawing>
          <wp:inline distT="0" distB="0" distL="0" distR="0" wp14:anchorId="05A9505A" wp14:editId="4B7C4843">
            <wp:extent cx="3648075" cy="2571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8075" cy="2571750"/>
                    </a:xfrm>
                    <a:prstGeom prst="rect">
                      <a:avLst/>
                    </a:prstGeom>
                  </pic:spPr>
                </pic:pic>
              </a:graphicData>
            </a:graphic>
          </wp:inline>
        </w:drawing>
      </w:r>
    </w:p>
    <w:p w14:paraId="5E76EC02" w14:textId="3B5E6381" w:rsidR="001E29C3" w:rsidRDefault="001E29C3" w:rsidP="001E29C3">
      <w:pPr>
        <w:pStyle w:val="Content"/>
      </w:pPr>
      <w:r>
        <w:t>After fitting and compiling the above model, following accuracy was observed:</w:t>
      </w:r>
    </w:p>
    <w:p w14:paraId="2F1C22C8" w14:textId="3D949F43" w:rsidR="001E29C3" w:rsidRDefault="001E29C3" w:rsidP="001E29C3">
      <w:pPr>
        <w:pStyle w:val="Content"/>
      </w:pPr>
      <w:r>
        <w:rPr>
          <w:noProof/>
        </w:rPr>
        <w:drawing>
          <wp:inline distT="0" distB="0" distL="0" distR="0" wp14:anchorId="069F0FC1" wp14:editId="1F2C23D3">
            <wp:extent cx="1676400" cy="533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6400" cy="533400"/>
                    </a:xfrm>
                    <a:prstGeom prst="rect">
                      <a:avLst/>
                    </a:prstGeom>
                  </pic:spPr>
                </pic:pic>
              </a:graphicData>
            </a:graphic>
          </wp:inline>
        </w:drawing>
      </w:r>
    </w:p>
    <w:p w14:paraId="09AE9BB8" w14:textId="7E746FB4" w:rsidR="001E29C3" w:rsidRDefault="001E29C3" w:rsidP="003B0DF6">
      <w:r>
        <w:t xml:space="preserve">Accuracy: </w:t>
      </w:r>
      <w:r w:rsidRPr="004C7DBF">
        <w:rPr>
          <w:highlight w:val="yellow"/>
        </w:rPr>
        <w:t>74.29%</w:t>
      </w:r>
    </w:p>
    <w:p w14:paraId="53EE3E5B" w14:textId="75DB0D89" w:rsidR="001E29C3" w:rsidRDefault="001E29C3" w:rsidP="001E29C3"/>
    <w:p w14:paraId="6FA330DC" w14:textId="65287A7B" w:rsidR="001E29C3" w:rsidRPr="006C6EF6" w:rsidRDefault="001E29C3" w:rsidP="001E29C3">
      <w:pPr>
        <w:pStyle w:val="Heading2"/>
        <w:rPr>
          <w:u w:val="single"/>
        </w:rPr>
      </w:pPr>
      <w:bookmarkStart w:id="34" w:name="_Toc62081211"/>
      <w:r w:rsidRPr="006C6EF6">
        <w:rPr>
          <w:u w:val="single"/>
        </w:rPr>
        <w:t>Top 5 groups</w:t>
      </w:r>
      <w:bookmarkEnd w:id="34"/>
    </w:p>
    <w:p w14:paraId="5CEFB977" w14:textId="5E555B27" w:rsidR="001E29C3" w:rsidRDefault="001E29C3" w:rsidP="001E29C3">
      <w:pPr>
        <w:pStyle w:val="Content"/>
      </w:pPr>
      <w:r>
        <w:t>We tried to further filter the original dataset to get records belonging to top 5 functional groups and see it the accuracy was further improved or not.</w:t>
      </w:r>
    </w:p>
    <w:p w14:paraId="0B96C701" w14:textId="77777777" w:rsidR="001E29C3" w:rsidRDefault="001E29C3" w:rsidP="001E29C3">
      <w:pPr>
        <w:pStyle w:val="Content"/>
      </w:pPr>
    </w:p>
    <w:p w14:paraId="035498EC" w14:textId="77777777" w:rsidR="001E29C3" w:rsidRDefault="001E29C3" w:rsidP="003B0DF6">
      <w:r>
        <w:t>Train-Test Split for Top 10 groups</w:t>
      </w:r>
    </w:p>
    <w:p w14:paraId="5F7B4BE8" w14:textId="77777777" w:rsidR="001E29C3" w:rsidRDefault="001E29C3" w:rsidP="00F4662F">
      <w:pPr>
        <w:pStyle w:val="Content"/>
        <w:numPr>
          <w:ilvl w:val="0"/>
          <w:numId w:val="16"/>
        </w:numPr>
      </w:pPr>
      <w:r>
        <w:t xml:space="preserve">Dataset was split in 0.85:0.15 ratio to get training and test data </w:t>
      </w:r>
    </w:p>
    <w:p w14:paraId="181BE9A3" w14:textId="5F6DA682" w:rsidR="001E29C3" w:rsidRDefault="001E29C3" w:rsidP="00F4662F">
      <w:pPr>
        <w:pStyle w:val="Content"/>
        <w:numPr>
          <w:ilvl w:val="0"/>
          <w:numId w:val="16"/>
        </w:numPr>
      </w:pPr>
      <w:r>
        <w:t>Total no. of records: 5365</w:t>
      </w:r>
    </w:p>
    <w:p w14:paraId="01DEE158" w14:textId="0E40C63D" w:rsidR="001E29C3" w:rsidRDefault="001E29C3" w:rsidP="00F4662F">
      <w:pPr>
        <w:pStyle w:val="Content"/>
        <w:numPr>
          <w:ilvl w:val="0"/>
          <w:numId w:val="16"/>
        </w:numPr>
      </w:pPr>
      <w:r>
        <w:t>Total no. of training records: 4560</w:t>
      </w:r>
    </w:p>
    <w:p w14:paraId="5E779940" w14:textId="3E97F065" w:rsidR="001E29C3" w:rsidRDefault="001E29C3" w:rsidP="00F4662F">
      <w:pPr>
        <w:pStyle w:val="Content"/>
        <w:numPr>
          <w:ilvl w:val="0"/>
          <w:numId w:val="16"/>
        </w:numPr>
      </w:pPr>
      <w:r>
        <w:t xml:space="preserve">Total no. of test records: </w:t>
      </w:r>
      <w:r w:rsidR="00622D83">
        <w:t>805</w:t>
      </w:r>
    </w:p>
    <w:p w14:paraId="2D3F1381" w14:textId="2583DFAA" w:rsidR="001E29C3" w:rsidRDefault="00B35942" w:rsidP="001E29C3">
      <w:pPr>
        <w:pStyle w:val="Content"/>
      </w:pPr>
      <w:r>
        <w:rPr>
          <w:noProof/>
        </w:rPr>
        <w:drawing>
          <wp:inline distT="0" distB="0" distL="0" distR="0" wp14:anchorId="4F28461D" wp14:editId="50C7AB35">
            <wp:extent cx="6309360" cy="7816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9360" cy="781685"/>
                    </a:xfrm>
                    <a:prstGeom prst="rect">
                      <a:avLst/>
                    </a:prstGeom>
                  </pic:spPr>
                </pic:pic>
              </a:graphicData>
            </a:graphic>
          </wp:inline>
        </w:drawing>
      </w:r>
    </w:p>
    <w:p w14:paraId="67DC11E1" w14:textId="77777777" w:rsidR="001E29C3" w:rsidRDefault="001E29C3" w:rsidP="001E29C3">
      <w:pPr>
        <w:pStyle w:val="Content"/>
      </w:pPr>
    </w:p>
    <w:p w14:paraId="5B698ED9" w14:textId="77777777" w:rsidR="0017677C" w:rsidRDefault="0017677C" w:rsidP="003B0DF6"/>
    <w:p w14:paraId="5B916490" w14:textId="77777777" w:rsidR="0017677C" w:rsidRDefault="0017677C" w:rsidP="003B0DF6"/>
    <w:p w14:paraId="00A6D2AA" w14:textId="7B99EFCC" w:rsidR="001E29C3" w:rsidRDefault="001E29C3" w:rsidP="003B0DF6">
      <w:r>
        <w:lastRenderedPageBreak/>
        <w:t>Model used: Bidirectional LSTM Model with embedding size 200</w:t>
      </w:r>
    </w:p>
    <w:p w14:paraId="1AEC62C8" w14:textId="77777777" w:rsidR="001E29C3" w:rsidRDefault="001E29C3" w:rsidP="001E29C3"/>
    <w:p w14:paraId="79964DC6" w14:textId="52374897" w:rsidR="001E29C3" w:rsidRDefault="00622D83" w:rsidP="001E29C3">
      <w:r>
        <w:rPr>
          <w:noProof/>
        </w:rPr>
        <w:drawing>
          <wp:inline distT="0" distB="0" distL="0" distR="0" wp14:anchorId="2DE89C8D" wp14:editId="4FCAA2F1">
            <wp:extent cx="4400550" cy="4210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0550" cy="4210050"/>
                    </a:xfrm>
                    <a:prstGeom prst="rect">
                      <a:avLst/>
                    </a:prstGeom>
                  </pic:spPr>
                </pic:pic>
              </a:graphicData>
            </a:graphic>
          </wp:inline>
        </w:drawing>
      </w:r>
    </w:p>
    <w:p w14:paraId="71D5D71F" w14:textId="77777777" w:rsidR="00B35942" w:rsidRDefault="00B35942" w:rsidP="001E29C3"/>
    <w:p w14:paraId="16329656" w14:textId="16FFE3E0" w:rsidR="001E29C3" w:rsidRDefault="001E29C3" w:rsidP="001E29C3">
      <w:r>
        <w:t>Train Vs. Validation Accuracy</w:t>
      </w:r>
    </w:p>
    <w:p w14:paraId="2DBE249B" w14:textId="7D3FF036" w:rsidR="001E29C3" w:rsidRDefault="00622D83" w:rsidP="001E29C3">
      <w:r>
        <w:rPr>
          <w:noProof/>
        </w:rPr>
        <w:drawing>
          <wp:inline distT="0" distB="0" distL="0" distR="0" wp14:anchorId="18EF39D0" wp14:editId="2C898D25">
            <wp:extent cx="3562350" cy="2447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2350" cy="2447925"/>
                    </a:xfrm>
                    <a:prstGeom prst="rect">
                      <a:avLst/>
                    </a:prstGeom>
                  </pic:spPr>
                </pic:pic>
              </a:graphicData>
            </a:graphic>
          </wp:inline>
        </w:drawing>
      </w:r>
    </w:p>
    <w:p w14:paraId="30514748" w14:textId="77777777" w:rsidR="00C17CBF" w:rsidRDefault="00C17CBF" w:rsidP="001E29C3"/>
    <w:p w14:paraId="5DBB8F61" w14:textId="77777777" w:rsidR="00C17CBF" w:rsidRDefault="00C17CBF" w:rsidP="001E29C3"/>
    <w:p w14:paraId="478243D1" w14:textId="77777777" w:rsidR="00C17CBF" w:rsidRDefault="00C17CBF" w:rsidP="001E29C3"/>
    <w:p w14:paraId="54E57B6E" w14:textId="77777777" w:rsidR="00C17CBF" w:rsidRDefault="00C17CBF" w:rsidP="001E29C3"/>
    <w:p w14:paraId="26F28F38" w14:textId="77777777" w:rsidR="00C17CBF" w:rsidRDefault="00C17CBF" w:rsidP="001E29C3"/>
    <w:p w14:paraId="49D503D8" w14:textId="02BCFAEA" w:rsidR="001E29C3" w:rsidRDefault="001E29C3" w:rsidP="001E29C3">
      <w:r>
        <w:t>Train Vs. Validation Loss</w:t>
      </w:r>
    </w:p>
    <w:p w14:paraId="0C01536F" w14:textId="59A6726E" w:rsidR="001E29C3" w:rsidRDefault="00622D83" w:rsidP="001E29C3">
      <w:r>
        <w:rPr>
          <w:noProof/>
        </w:rPr>
        <w:drawing>
          <wp:inline distT="0" distB="0" distL="0" distR="0" wp14:anchorId="6180C112" wp14:editId="237BCAF3">
            <wp:extent cx="3600450" cy="2552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450" cy="2552700"/>
                    </a:xfrm>
                    <a:prstGeom prst="rect">
                      <a:avLst/>
                    </a:prstGeom>
                  </pic:spPr>
                </pic:pic>
              </a:graphicData>
            </a:graphic>
          </wp:inline>
        </w:drawing>
      </w:r>
    </w:p>
    <w:p w14:paraId="29EA7443" w14:textId="77777777" w:rsidR="001E29C3" w:rsidRDefault="001E29C3" w:rsidP="001E29C3">
      <w:pPr>
        <w:pStyle w:val="Content"/>
      </w:pPr>
      <w:r>
        <w:t>After fitting and compiling the above model, following accuracy was observed:</w:t>
      </w:r>
    </w:p>
    <w:p w14:paraId="227AE4E4" w14:textId="0ADF6318" w:rsidR="001E29C3" w:rsidRDefault="00622D83" w:rsidP="001E29C3">
      <w:pPr>
        <w:pStyle w:val="Content"/>
      </w:pPr>
      <w:r>
        <w:rPr>
          <w:noProof/>
        </w:rPr>
        <w:drawing>
          <wp:inline distT="0" distB="0" distL="0" distR="0" wp14:anchorId="36E936C2" wp14:editId="2BE67C4E">
            <wp:extent cx="1581150" cy="523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81150" cy="523875"/>
                    </a:xfrm>
                    <a:prstGeom prst="rect">
                      <a:avLst/>
                    </a:prstGeom>
                  </pic:spPr>
                </pic:pic>
              </a:graphicData>
            </a:graphic>
          </wp:inline>
        </w:drawing>
      </w:r>
    </w:p>
    <w:p w14:paraId="5FABBB4B" w14:textId="16A2AA83" w:rsidR="001E29C3" w:rsidRDefault="001E29C3" w:rsidP="003B0DF6">
      <w:r>
        <w:t xml:space="preserve">Accuracy: </w:t>
      </w:r>
      <w:r w:rsidR="00622D83" w:rsidRPr="004C7DBF">
        <w:rPr>
          <w:highlight w:val="yellow"/>
        </w:rPr>
        <w:t>89.57</w:t>
      </w:r>
      <w:r w:rsidRPr="004C7DBF">
        <w:rPr>
          <w:highlight w:val="yellow"/>
        </w:rPr>
        <w:t>%</w:t>
      </w:r>
    </w:p>
    <w:p w14:paraId="79742DC4" w14:textId="790CB1A9" w:rsidR="004C0A4E" w:rsidRDefault="004C0A4E" w:rsidP="003B0DF6"/>
    <w:p w14:paraId="77088B2A" w14:textId="7CAADF87" w:rsidR="004C0A4E" w:rsidRDefault="004C0A4E" w:rsidP="004C0A4E">
      <w:pPr>
        <w:pStyle w:val="Heading1"/>
        <w:rPr>
          <w:u w:val="single"/>
        </w:rPr>
      </w:pPr>
      <w:bookmarkStart w:id="35" w:name="_Toc62081212"/>
      <w:r w:rsidRPr="004C0A4E">
        <w:rPr>
          <w:u w:val="single"/>
        </w:rPr>
        <w:t>Deployment</w:t>
      </w:r>
      <w:bookmarkEnd w:id="35"/>
    </w:p>
    <w:p w14:paraId="0D8BE3C1" w14:textId="4C49140C" w:rsidR="00AE2B0A" w:rsidRDefault="00AE2B0A" w:rsidP="00AE2B0A">
      <w:r>
        <w:t>Pickling</w:t>
      </w:r>
    </w:p>
    <w:p w14:paraId="597A3A0B" w14:textId="3F3273A9" w:rsidR="00AE2B0A" w:rsidRDefault="00AE2B0A" w:rsidP="00286FAD">
      <w:pPr>
        <w:pStyle w:val="Content"/>
        <w:rPr>
          <w:lang w:val="en-IN" w:eastAsia="en-IN"/>
        </w:rPr>
      </w:pPr>
      <w:r w:rsidRPr="00286FAD">
        <w:t>We used python’s pickle module to serialize the best model object and created a pickle file i.e. “auto_ticket_assignment.pkl”</w:t>
      </w:r>
      <w:r>
        <w:t>.</w:t>
      </w:r>
    </w:p>
    <w:p w14:paraId="38D03B37" w14:textId="4F4B2A26" w:rsidR="00286FAD" w:rsidRPr="00AE2B0A" w:rsidRDefault="00AE2B0A" w:rsidP="00286FAD">
      <w:pPr>
        <w:pStyle w:val="Content"/>
        <w:rPr>
          <w:i/>
          <w:iCs/>
        </w:rPr>
      </w:pPr>
      <w:r w:rsidRPr="00AE2B0A">
        <w:rPr>
          <w:i/>
          <w:iCs/>
          <w:lang w:val="en-IN" w:eastAsia="en-IN"/>
        </w:rPr>
        <w:t>“</w:t>
      </w:r>
      <w:r w:rsidR="004C0A4E" w:rsidRPr="00AE2B0A">
        <w:rPr>
          <w:i/>
          <w:iCs/>
          <w:lang w:val="en-IN" w:eastAsia="en-IN"/>
        </w:rPr>
        <w:t>The pickle module implements binary protocols for serializing and de-serializing a Python object structure. “Pickling” is the process whereby a Python object hierarchy is converted into a byte stream, and “unpickling” is the inverse operation, whereby a byte stream (from a binary file or bytes-like object) is converted back into an object hierarchy</w:t>
      </w:r>
      <w:r w:rsidRPr="00AE2B0A">
        <w:rPr>
          <w:i/>
          <w:iCs/>
        </w:rPr>
        <w:t>.”</w:t>
      </w:r>
    </w:p>
    <w:p w14:paraId="48DD355A" w14:textId="2A92E88D" w:rsidR="00AE2B0A" w:rsidRDefault="00AE2B0A" w:rsidP="00286FAD">
      <w:pPr>
        <w:pStyle w:val="Content"/>
      </w:pPr>
    </w:p>
    <w:p w14:paraId="60F03B0B" w14:textId="3D885D64" w:rsidR="00AE2B0A" w:rsidRDefault="00AE2B0A" w:rsidP="00AE2B0A">
      <w:r>
        <w:t>Flask- RESTful</w:t>
      </w:r>
    </w:p>
    <w:p w14:paraId="78671487" w14:textId="7521743F" w:rsidR="00AE2B0A" w:rsidRDefault="00AE2B0A" w:rsidP="00286FAD">
      <w:pPr>
        <w:pStyle w:val="Content"/>
      </w:pPr>
      <w:r>
        <w:t>Next, we used Flask to create a RESTful API which loads the best fit model object from the pickle file to predict the group.</w:t>
      </w:r>
    </w:p>
    <w:p w14:paraId="58AD65DB" w14:textId="26624206" w:rsidR="00286FAD" w:rsidRPr="00AE2B0A" w:rsidRDefault="00AE2B0A" w:rsidP="00286FAD">
      <w:pPr>
        <w:pStyle w:val="Content"/>
        <w:rPr>
          <w:i/>
          <w:iCs/>
          <w:lang w:val="en-IN" w:eastAsia="en-IN"/>
        </w:rPr>
      </w:pPr>
      <w:r w:rsidRPr="00AE2B0A">
        <w:rPr>
          <w:i/>
          <w:iCs/>
          <w:lang w:val="en-IN" w:eastAsia="en-IN"/>
        </w:rPr>
        <w:lastRenderedPageBreak/>
        <w:t>“</w:t>
      </w:r>
      <w:r w:rsidR="00286FAD" w:rsidRPr="00AE2B0A">
        <w:rPr>
          <w:i/>
          <w:iCs/>
          <w:lang w:val="en-IN" w:eastAsia="en-IN"/>
        </w:rPr>
        <w:t>Flask-RESTful is an extension for Flask that adds support for quickly building REST APIs.</w:t>
      </w:r>
      <w:r w:rsidRPr="00AE2B0A">
        <w:rPr>
          <w:i/>
          <w:iCs/>
          <w:lang w:val="en-IN" w:eastAsia="en-IN"/>
        </w:rPr>
        <w:t>”</w:t>
      </w:r>
      <w:r w:rsidR="00286FAD" w:rsidRPr="00AE2B0A">
        <w:rPr>
          <w:i/>
          <w:iCs/>
          <w:lang w:val="en-IN" w:eastAsia="en-IN"/>
        </w:rPr>
        <w:t xml:space="preserve"> </w:t>
      </w:r>
    </w:p>
    <w:p w14:paraId="7C6D0804" w14:textId="65802412" w:rsidR="00286FAD" w:rsidRDefault="00286FAD" w:rsidP="00286FAD">
      <w:pPr>
        <w:pStyle w:val="Content"/>
        <w:rPr>
          <w:lang w:val="en-IN" w:eastAsia="en-IN"/>
        </w:rPr>
      </w:pPr>
    </w:p>
    <w:p w14:paraId="0B1DA024" w14:textId="350A08A1" w:rsidR="00AE2B0A" w:rsidRPr="00286FAD" w:rsidRDefault="00AE2B0A" w:rsidP="00AE2B0A">
      <w:pPr>
        <w:rPr>
          <w:lang w:val="en-IN" w:eastAsia="en-IN"/>
        </w:rPr>
      </w:pPr>
      <w:r>
        <w:rPr>
          <w:lang w:val="en-IN" w:eastAsia="en-IN"/>
        </w:rPr>
        <w:t>Deploying Flask API on IIS</w:t>
      </w:r>
    </w:p>
    <w:p w14:paraId="2A6F4713" w14:textId="61723838" w:rsidR="00046C1C" w:rsidRPr="00046C1C" w:rsidRDefault="00046C1C" w:rsidP="00F4662F">
      <w:pPr>
        <w:pStyle w:val="Content"/>
        <w:numPr>
          <w:ilvl w:val="0"/>
          <w:numId w:val="16"/>
        </w:numPr>
      </w:pPr>
      <w:r w:rsidRPr="00046C1C">
        <w:t>Install</w:t>
      </w:r>
      <w:r>
        <w:t>ed</w:t>
      </w:r>
      <w:r w:rsidRPr="00046C1C">
        <w:t xml:space="preserve"> the CGI feature</w:t>
      </w:r>
    </w:p>
    <w:p w14:paraId="1B7432BA" w14:textId="629B86E6" w:rsidR="00046C1C" w:rsidRPr="00046C1C" w:rsidRDefault="00046C1C" w:rsidP="00F4662F">
      <w:pPr>
        <w:pStyle w:val="Content"/>
        <w:numPr>
          <w:ilvl w:val="0"/>
          <w:numId w:val="16"/>
        </w:numPr>
      </w:pPr>
      <w:r w:rsidRPr="00046C1C">
        <w:t>Install</w:t>
      </w:r>
      <w:r>
        <w:t>ed</w:t>
      </w:r>
      <w:r w:rsidRPr="00046C1C">
        <w:t xml:space="preserve"> wfastcgi package </w:t>
      </w:r>
      <w:r>
        <w:t>on the</w:t>
      </w:r>
      <w:r w:rsidRPr="00046C1C">
        <w:t xml:space="preserve"> python environment.</w:t>
      </w:r>
    </w:p>
    <w:p w14:paraId="4344E93B" w14:textId="65A42181" w:rsidR="00046C1C" w:rsidRPr="00046C1C" w:rsidRDefault="00046C1C" w:rsidP="00F4662F">
      <w:pPr>
        <w:pStyle w:val="Content"/>
        <w:numPr>
          <w:ilvl w:val="0"/>
          <w:numId w:val="16"/>
        </w:numPr>
      </w:pPr>
      <w:r w:rsidRPr="00046C1C">
        <w:t>Enabl</w:t>
      </w:r>
      <w:r>
        <w:t>ed</w:t>
      </w:r>
      <w:r w:rsidRPr="00046C1C">
        <w:t xml:space="preserve"> wfastcgi and configur</w:t>
      </w:r>
      <w:r>
        <w:t>ed</w:t>
      </w:r>
      <w:r w:rsidRPr="00046C1C">
        <w:t xml:space="preserve"> Fast CGI Settings in IIS</w:t>
      </w:r>
    </w:p>
    <w:p w14:paraId="32F9A3A2" w14:textId="1E600B13" w:rsidR="00046C1C" w:rsidRPr="00046C1C" w:rsidRDefault="00046C1C" w:rsidP="00F4662F">
      <w:pPr>
        <w:pStyle w:val="Content"/>
        <w:numPr>
          <w:ilvl w:val="0"/>
          <w:numId w:val="16"/>
        </w:numPr>
      </w:pPr>
      <w:r w:rsidRPr="00046C1C">
        <w:t xml:space="preserve">Setting up the flask </w:t>
      </w:r>
      <w:r>
        <w:t>API</w:t>
      </w:r>
      <w:r w:rsidRPr="00046C1C">
        <w:t xml:space="preserve"> on IIS.</w:t>
      </w:r>
    </w:p>
    <w:p w14:paraId="48815C2F" w14:textId="2A7B2207" w:rsidR="00046C1C" w:rsidRDefault="00046C1C" w:rsidP="00F4662F">
      <w:pPr>
        <w:pStyle w:val="Content"/>
        <w:numPr>
          <w:ilvl w:val="0"/>
          <w:numId w:val="16"/>
        </w:numPr>
      </w:pPr>
      <w:r w:rsidRPr="00046C1C">
        <w:t xml:space="preserve">Setting up the handler mappings for the </w:t>
      </w:r>
      <w:r>
        <w:t>Flask API</w:t>
      </w:r>
      <w:r w:rsidRPr="00046C1C">
        <w:t>.</w:t>
      </w:r>
    </w:p>
    <w:p w14:paraId="50D5221C" w14:textId="77777777" w:rsidR="003A3EC1" w:rsidRDefault="003A3EC1" w:rsidP="003A3EC1">
      <w:pPr>
        <w:pStyle w:val="Content"/>
        <w:ind w:left="720"/>
      </w:pPr>
    </w:p>
    <w:p w14:paraId="6AAA5CAC" w14:textId="3BFF36FA" w:rsidR="003A3EC1" w:rsidRPr="00046C1C" w:rsidRDefault="003A3EC1" w:rsidP="003A3EC1">
      <w:pPr>
        <w:pStyle w:val="Content"/>
        <w:ind w:left="720"/>
      </w:pPr>
      <w:r>
        <w:rPr>
          <w:noProof/>
        </w:rPr>
        <w:drawing>
          <wp:inline distT="0" distB="0" distL="0" distR="0" wp14:anchorId="48ECDD20" wp14:editId="75B7E28D">
            <wp:extent cx="6309360" cy="4020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9360" cy="4020820"/>
                    </a:xfrm>
                    <a:prstGeom prst="rect">
                      <a:avLst/>
                    </a:prstGeom>
                  </pic:spPr>
                </pic:pic>
              </a:graphicData>
            </a:graphic>
          </wp:inline>
        </w:drawing>
      </w:r>
    </w:p>
    <w:p w14:paraId="424E3165" w14:textId="3DC05B05" w:rsidR="004C0A4E" w:rsidRPr="004C0A4E" w:rsidRDefault="004C0A4E" w:rsidP="00046C1C">
      <w:pPr>
        <w:pStyle w:val="Content"/>
        <w:ind w:left="720"/>
      </w:pPr>
    </w:p>
    <w:p w14:paraId="7AB615B2" w14:textId="77777777" w:rsidR="003A3EC1" w:rsidRDefault="003A3EC1" w:rsidP="00F63DC9"/>
    <w:p w14:paraId="1F81147E" w14:textId="7CC70920" w:rsidR="00F63DC9" w:rsidRDefault="003A3EC1" w:rsidP="00F63DC9">
      <w:r>
        <w:t>Testing Flask API through Postman</w:t>
      </w:r>
    </w:p>
    <w:p w14:paraId="0A24C012" w14:textId="6E777741" w:rsidR="003A3EC1" w:rsidRDefault="003A3EC1" w:rsidP="003A3EC1">
      <w:pPr>
        <w:pStyle w:val="Content"/>
      </w:pPr>
      <w:r>
        <w:t>We used Postman application to test Flask API which predicts the group. The API takes ticket description as the input and gives group as the output.</w:t>
      </w:r>
    </w:p>
    <w:p w14:paraId="7826FAE9" w14:textId="2313DAC3" w:rsidR="003A3EC1" w:rsidRDefault="003A3EC1" w:rsidP="003A3EC1">
      <w:pPr>
        <w:pStyle w:val="Content"/>
      </w:pPr>
      <w:r>
        <w:rPr>
          <w:noProof/>
        </w:rPr>
        <w:lastRenderedPageBreak/>
        <w:drawing>
          <wp:inline distT="0" distB="0" distL="0" distR="0" wp14:anchorId="4BBC2A01" wp14:editId="368DE640">
            <wp:extent cx="630936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9360" cy="3019425"/>
                    </a:xfrm>
                    <a:prstGeom prst="rect">
                      <a:avLst/>
                    </a:prstGeom>
                  </pic:spPr>
                </pic:pic>
              </a:graphicData>
            </a:graphic>
          </wp:inline>
        </w:drawing>
      </w:r>
    </w:p>
    <w:p w14:paraId="199C3FFE" w14:textId="7B259805" w:rsidR="00F63DC9" w:rsidRPr="00F63DC9" w:rsidRDefault="00F63DC9" w:rsidP="00F63DC9">
      <w:pPr>
        <w:pStyle w:val="Heading1"/>
        <w:rPr>
          <w:u w:val="single"/>
        </w:rPr>
      </w:pPr>
      <w:bookmarkStart w:id="36" w:name="_Toc62081213"/>
      <w:r w:rsidRPr="00F63DC9">
        <w:rPr>
          <w:u w:val="single"/>
        </w:rPr>
        <w:t>Comparison to Benchmark</w:t>
      </w:r>
      <w:bookmarkEnd w:id="36"/>
    </w:p>
    <w:p w14:paraId="4B526093" w14:textId="2EE3752F" w:rsidR="00F63DC9" w:rsidRDefault="00F63DC9" w:rsidP="001E29C3">
      <w:pPr>
        <w:pStyle w:val="Content"/>
      </w:pPr>
      <w:r>
        <w:t>We started out with RNN Based LSTM Model with an accuracy of 56.81% which was our benchmark. However, after employing hyper tuning technique</w:t>
      </w:r>
      <w:r w:rsidR="003A3EC1">
        <w:t>s</w:t>
      </w:r>
      <w:r>
        <w:t xml:space="preserve"> and varying the model architecture, optimizer etc. we were able to achieve an accuracy of 62.2%</w:t>
      </w:r>
    </w:p>
    <w:p w14:paraId="13F39981" w14:textId="1A71E9DD" w:rsidR="001E29C3" w:rsidRDefault="00F63DC9" w:rsidP="001E29C3">
      <w:pPr>
        <w:pStyle w:val="Content"/>
      </w:pPr>
      <w:r>
        <w:t xml:space="preserve">We were able to improve the accuracy on the benchmark by </w:t>
      </w:r>
      <w:r w:rsidR="00714807">
        <w:rPr>
          <w:highlight w:val="yellow"/>
        </w:rPr>
        <w:t>5.39</w:t>
      </w:r>
      <w:r w:rsidRPr="000C3ABF">
        <w:rPr>
          <w:highlight w:val="yellow"/>
        </w:rPr>
        <w:t>%.</w:t>
      </w:r>
    </w:p>
    <w:p w14:paraId="5E877AD6" w14:textId="50E7B878" w:rsidR="00F63DC9" w:rsidRDefault="00F63DC9" w:rsidP="001E29C3">
      <w:pPr>
        <w:pStyle w:val="Content"/>
      </w:pPr>
      <w:r>
        <w:t>We hoped to increase the model accuracy up to 80% with the original dataset. However, since the original dataset was highly imbalanced</w:t>
      </w:r>
      <w:r w:rsidR="00C9706C">
        <w:t xml:space="preserve">, we could only improve the accuracy to </w:t>
      </w:r>
      <w:r w:rsidR="00C9706C" w:rsidRPr="00714807">
        <w:rPr>
          <w:highlight w:val="yellow"/>
        </w:rPr>
        <w:t>62.2% and 64.26%</w:t>
      </w:r>
      <w:r w:rsidR="00C9706C">
        <w:t xml:space="preserve"> with AI-Based Classifier and ML-Based Classifier respectively.</w:t>
      </w:r>
    </w:p>
    <w:p w14:paraId="4D1826B5" w14:textId="207CB8B0" w:rsidR="00714807" w:rsidRDefault="000C3ABF" w:rsidP="00714807">
      <w:pPr>
        <w:pStyle w:val="Content"/>
      </w:pPr>
      <w:r w:rsidRPr="00714807">
        <w:t>To prove our hypothesis, we</w:t>
      </w:r>
      <w:r w:rsidR="00714807" w:rsidRPr="00714807">
        <w:t xml:space="preserve"> </w:t>
      </w:r>
      <w:r w:rsidRPr="00714807">
        <w:t>later tried to create</w:t>
      </w:r>
      <w:r w:rsidR="00714807" w:rsidRPr="00714807">
        <w:t xml:space="preserve"> 2 different datasets </w:t>
      </w:r>
      <w:r w:rsidRPr="00714807">
        <w:t>-</w:t>
      </w:r>
      <w:r w:rsidR="00714807" w:rsidRPr="00714807">
        <w:t xml:space="preserve"> </w:t>
      </w:r>
      <w:r w:rsidRPr="00714807">
        <w:t xml:space="preserve">one with </w:t>
      </w:r>
      <w:r w:rsidR="00714807" w:rsidRPr="00714807">
        <w:t xml:space="preserve">top </w:t>
      </w:r>
      <w:r w:rsidRPr="00714807">
        <w:t>10</w:t>
      </w:r>
      <w:r w:rsidR="00714807" w:rsidRPr="00714807">
        <w:t xml:space="preserve"> groups</w:t>
      </w:r>
      <w:r w:rsidRPr="00714807">
        <w:t xml:space="preserve"> and </w:t>
      </w:r>
      <w:r w:rsidR="00714807" w:rsidRPr="00714807">
        <w:t xml:space="preserve">other with </w:t>
      </w:r>
      <w:r w:rsidRPr="00714807">
        <w:t>t</w:t>
      </w:r>
      <w:r w:rsidR="00714807" w:rsidRPr="00714807">
        <w:t>o</w:t>
      </w:r>
      <w:r w:rsidRPr="00714807">
        <w:t>p 5</w:t>
      </w:r>
      <w:r w:rsidR="00714807" w:rsidRPr="00714807">
        <w:t xml:space="preserve"> groups. We tried to fit and compile the model created for original dataset on top 10 and top 5 groups dataset and achieved an accuracy of ~</w:t>
      </w:r>
      <w:r w:rsidR="00714807" w:rsidRPr="00714807">
        <w:rPr>
          <w:highlight w:val="yellow"/>
        </w:rPr>
        <w:t>75%</w:t>
      </w:r>
      <w:r w:rsidR="00714807" w:rsidRPr="00714807">
        <w:t xml:space="preserve"> and ~</w:t>
      </w:r>
      <w:r w:rsidR="00714807" w:rsidRPr="00714807">
        <w:rPr>
          <w:highlight w:val="yellow"/>
        </w:rPr>
        <w:t>90%</w:t>
      </w:r>
      <w:r w:rsidR="00714807" w:rsidRPr="00714807">
        <w:t>. This proves our assumption that the reason for low accuracy on original dataset is because of data imbalance.</w:t>
      </w:r>
    </w:p>
    <w:p w14:paraId="73A5A8DD" w14:textId="7657CB89" w:rsidR="00C9706C" w:rsidRDefault="00C9706C" w:rsidP="001E29C3">
      <w:pPr>
        <w:pStyle w:val="Content"/>
      </w:pPr>
      <w:r>
        <w:t xml:space="preserve"> </w:t>
      </w:r>
    </w:p>
    <w:p w14:paraId="020FFAFC" w14:textId="415E5C3A" w:rsidR="00C9706C" w:rsidRDefault="00C9706C" w:rsidP="00C9706C">
      <w:pPr>
        <w:pStyle w:val="Heading1"/>
        <w:rPr>
          <w:u w:val="single"/>
        </w:rPr>
      </w:pPr>
      <w:bookmarkStart w:id="37" w:name="_Toc62081214"/>
      <w:r w:rsidRPr="00C9706C">
        <w:rPr>
          <w:u w:val="single"/>
        </w:rPr>
        <w:lastRenderedPageBreak/>
        <w:t>Implications</w:t>
      </w:r>
      <w:bookmarkEnd w:id="37"/>
    </w:p>
    <w:p w14:paraId="71759209" w14:textId="77777777" w:rsidR="002A2B98" w:rsidRDefault="002A2B98" w:rsidP="00F4662F">
      <w:pPr>
        <w:pStyle w:val="Content"/>
        <w:numPr>
          <w:ilvl w:val="0"/>
          <w:numId w:val="17"/>
        </w:numPr>
      </w:pPr>
      <w:r>
        <w:t>With manual ticket assignment in Incident Management Process, 1 FTE spends around 15 mins on SOP review for each incident before assigning it to a functional group.</w:t>
      </w:r>
    </w:p>
    <w:p w14:paraId="74D7DD85" w14:textId="77777777" w:rsidR="002A2B98" w:rsidRDefault="002A2B98" w:rsidP="00F4662F">
      <w:pPr>
        <w:pStyle w:val="Content"/>
        <w:numPr>
          <w:ilvl w:val="0"/>
          <w:numId w:val="17"/>
        </w:numPr>
      </w:pPr>
      <w:r>
        <w:t>Guided by AI-ML techniques, we have built a classifier that allows organizations to automatically assign tickets to correct group instantaneously.</w:t>
      </w:r>
    </w:p>
    <w:p w14:paraId="467049B2" w14:textId="72DD5847" w:rsidR="002A2B98" w:rsidRDefault="002A2B98" w:rsidP="00F4662F">
      <w:pPr>
        <w:pStyle w:val="Content"/>
        <w:numPr>
          <w:ilvl w:val="0"/>
          <w:numId w:val="17"/>
        </w:numPr>
      </w:pPr>
      <w:r>
        <w:t>By using this AI</w:t>
      </w:r>
      <w:r w:rsidR="009379FD">
        <w:t>-M</w:t>
      </w:r>
      <w:r w:rsidR="006C7A66">
        <w:t>L</w:t>
      </w:r>
      <w:r>
        <w:t xml:space="preserve"> based automated ticket assignment mechanism, organizations can </w:t>
      </w:r>
      <w:r w:rsidR="00FE71C0">
        <w:t>achieve following:</w:t>
      </w:r>
    </w:p>
    <w:p w14:paraId="19F5969F" w14:textId="0D2D939A" w:rsidR="00FE71C0" w:rsidRDefault="00FE71C0" w:rsidP="00F4662F">
      <w:pPr>
        <w:pStyle w:val="Content"/>
        <w:numPr>
          <w:ilvl w:val="1"/>
          <w:numId w:val="18"/>
        </w:numPr>
      </w:pPr>
      <w:r>
        <w:t>FTE Cost Saving</w:t>
      </w:r>
    </w:p>
    <w:p w14:paraId="58D12F6F" w14:textId="55604F88" w:rsidR="00FE71C0" w:rsidRDefault="00FE71C0" w:rsidP="00F4662F">
      <w:pPr>
        <w:pStyle w:val="Content"/>
        <w:numPr>
          <w:ilvl w:val="1"/>
          <w:numId w:val="18"/>
        </w:numPr>
      </w:pPr>
      <w:r>
        <w:t>Time saving</w:t>
      </w:r>
    </w:p>
    <w:p w14:paraId="1F01C2A2" w14:textId="525CC1FC" w:rsidR="00FE71C0" w:rsidRDefault="00FE71C0" w:rsidP="00F4662F">
      <w:pPr>
        <w:pStyle w:val="Content"/>
        <w:numPr>
          <w:ilvl w:val="1"/>
          <w:numId w:val="18"/>
        </w:numPr>
      </w:pPr>
      <w:r>
        <w:t xml:space="preserve">Better support staff allocation </w:t>
      </w:r>
    </w:p>
    <w:p w14:paraId="4B8AD50F" w14:textId="7C447472" w:rsidR="00FE71C0" w:rsidRDefault="00FE71C0" w:rsidP="00F4662F">
      <w:pPr>
        <w:pStyle w:val="Content"/>
        <w:numPr>
          <w:ilvl w:val="1"/>
          <w:numId w:val="18"/>
        </w:numPr>
      </w:pPr>
      <w:r>
        <w:t>Improve Customer Service experience by reducing the no. of queued incident tickets</w:t>
      </w:r>
    </w:p>
    <w:p w14:paraId="693434BE" w14:textId="6639DC16" w:rsidR="00FE71C0" w:rsidRDefault="00FE71C0" w:rsidP="00F4662F">
      <w:pPr>
        <w:pStyle w:val="Content"/>
        <w:numPr>
          <w:ilvl w:val="1"/>
          <w:numId w:val="18"/>
        </w:numPr>
      </w:pPr>
      <w:r>
        <w:t>Better SLA Management</w:t>
      </w:r>
    </w:p>
    <w:p w14:paraId="7B56FBF9" w14:textId="02825DBA" w:rsidR="00FE71C0" w:rsidRDefault="00FE71C0" w:rsidP="00F4662F">
      <w:pPr>
        <w:pStyle w:val="Content"/>
        <w:numPr>
          <w:ilvl w:val="1"/>
          <w:numId w:val="18"/>
        </w:numPr>
      </w:pPr>
      <w:r>
        <w:t>Overall improved turnaround time for a request/incident</w:t>
      </w:r>
    </w:p>
    <w:p w14:paraId="5C04FAF4" w14:textId="3F8F246F" w:rsidR="001D69CF" w:rsidRPr="00C9706C" w:rsidRDefault="002A2B98" w:rsidP="009013D9">
      <w:pPr>
        <w:pStyle w:val="Content"/>
      </w:pPr>
      <w:r>
        <w:t xml:space="preserve">   </w:t>
      </w:r>
    </w:p>
    <w:p w14:paraId="699DBE98" w14:textId="1BF2D2AA" w:rsidR="00C9706C" w:rsidRDefault="000C3ABF" w:rsidP="00C9706C">
      <w:pPr>
        <w:pStyle w:val="Heading1"/>
        <w:rPr>
          <w:u w:val="single"/>
        </w:rPr>
      </w:pPr>
      <w:bookmarkStart w:id="38" w:name="_Toc62081215"/>
      <w:r>
        <w:rPr>
          <w:u w:val="single"/>
        </w:rPr>
        <w:t xml:space="preserve">Conclusion and Future </w:t>
      </w:r>
      <w:r w:rsidR="00AD6AB4">
        <w:rPr>
          <w:u w:val="single"/>
        </w:rPr>
        <w:t>Enhancements</w:t>
      </w:r>
      <w:bookmarkEnd w:id="38"/>
    </w:p>
    <w:p w14:paraId="47B5C4E9" w14:textId="1D353575" w:rsidR="001D69CF" w:rsidRDefault="006C7A66" w:rsidP="00F4662F">
      <w:pPr>
        <w:pStyle w:val="Content"/>
        <w:numPr>
          <w:ilvl w:val="0"/>
          <w:numId w:val="19"/>
        </w:numPr>
      </w:pPr>
      <w:r>
        <w:t xml:space="preserve">The original dataset presented to us had a total of 74 functional groups to which tickets were assigned. However, ~47% of the tickets belonged to just one group i.e. GRP_0. </w:t>
      </w:r>
      <w:r w:rsidR="00C129E2">
        <w:t>53% tickets belonged to remaining 73 groups. This shows data presented to us was highly imbalanced.</w:t>
      </w:r>
    </w:p>
    <w:p w14:paraId="6B015F20" w14:textId="7D645287" w:rsidR="00C129E2" w:rsidRDefault="00C129E2" w:rsidP="00F4662F">
      <w:pPr>
        <w:pStyle w:val="Content"/>
        <w:numPr>
          <w:ilvl w:val="0"/>
          <w:numId w:val="19"/>
        </w:numPr>
      </w:pPr>
      <w:r>
        <w:t xml:space="preserve">For many functional groups in the dataset, there was very little training data for the models. </w:t>
      </w:r>
    </w:p>
    <w:p w14:paraId="378129ED" w14:textId="3AAE86CD" w:rsidR="00C129E2" w:rsidRDefault="00C129E2" w:rsidP="00F4662F">
      <w:pPr>
        <w:pStyle w:val="Content"/>
        <w:numPr>
          <w:ilvl w:val="0"/>
          <w:numId w:val="19"/>
        </w:numPr>
      </w:pPr>
      <w:r>
        <w:t>As a future enhancement, we can use text generative model to get more set of training examples which would potentially lead to better model performance.</w:t>
      </w:r>
    </w:p>
    <w:p w14:paraId="547628DC" w14:textId="5BD994E7" w:rsidR="00C129E2" w:rsidRDefault="00C129E2" w:rsidP="00F4662F">
      <w:pPr>
        <w:pStyle w:val="Content"/>
        <w:numPr>
          <w:ilvl w:val="0"/>
          <w:numId w:val="19"/>
        </w:numPr>
      </w:pPr>
      <w:r>
        <w:t xml:space="preserve">The original dataset presented to us is multilingual. The embeddings used </w:t>
      </w:r>
      <w:r w:rsidR="000B11FF">
        <w:t xml:space="preserve">in this project are English word embeddings. We can even use non-English pre-trained word embeddings. </w:t>
      </w:r>
    </w:p>
    <w:p w14:paraId="4B015D69" w14:textId="6BD6DB34" w:rsidR="000B11FF" w:rsidRDefault="000B11FF" w:rsidP="00F4662F">
      <w:pPr>
        <w:pStyle w:val="Content"/>
        <w:numPr>
          <w:ilvl w:val="0"/>
          <w:numId w:val="19"/>
        </w:numPr>
      </w:pPr>
      <w:r>
        <w:t>As a future enhancement, we can use some other multilingual deep learning-based models like mBert.</w:t>
      </w:r>
    </w:p>
    <w:p w14:paraId="6B1B0671" w14:textId="77777777" w:rsidR="000B11FF" w:rsidRPr="00C9706C" w:rsidRDefault="000B11FF" w:rsidP="000B11FF">
      <w:pPr>
        <w:pStyle w:val="Content"/>
        <w:ind w:left="720"/>
      </w:pPr>
    </w:p>
    <w:p w14:paraId="5E6CC5FD" w14:textId="2CA44830" w:rsidR="00C9706C" w:rsidRDefault="00C9706C" w:rsidP="00C9706C">
      <w:pPr>
        <w:pStyle w:val="Heading1"/>
        <w:rPr>
          <w:u w:val="single"/>
        </w:rPr>
      </w:pPr>
      <w:bookmarkStart w:id="39" w:name="_Toc62081216"/>
      <w:r w:rsidRPr="00C9706C">
        <w:rPr>
          <w:u w:val="single"/>
        </w:rPr>
        <w:lastRenderedPageBreak/>
        <w:t>Closing Reflections</w:t>
      </w:r>
      <w:bookmarkEnd w:id="39"/>
    </w:p>
    <w:p w14:paraId="35721B4D" w14:textId="61E07870" w:rsidR="000B11FF" w:rsidRDefault="000B11FF" w:rsidP="000B11FF">
      <w:pPr>
        <w:pStyle w:val="Content"/>
      </w:pPr>
      <w:r>
        <w:t xml:space="preserve">While working on this problem statement, we performed </w:t>
      </w:r>
      <w:r w:rsidR="005F2A45">
        <w:t>many operation</w:t>
      </w:r>
      <w:r w:rsidR="000C3ABF">
        <w:t>s</w:t>
      </w:r>
      <w:r w:rsidR="005F2A45">
        <w:t xml:space="preserve"> and learnt following:</w:t>
      </w:r>
    </w:p>
    <w:p w14:paraId="239DC55B" w14:textId="77777777" w:rsidR="008875A5" w:rsidRDefault="008875A5" w:rsidP="000B11FF">
      <w:pPr>
        <w:pStyle w:val="Content"/>
        <w:rPr>
          <w:rFonts w:ascii="Arial" w:hAnsi="Arial" w:cs="Arial"/>
          <w:sz w:val="22"/>
          <w:shd w:val="clear" w:color="auto" w:fill="FFFFFF"/>
        </w:rPr>
      </w:pPr>
    </w:p>
    <w:p w14:paraId="69B0F2A6" w14:textId="62AC3080" w:rsidR="000B11FF" w:rsidRPr="000B11FF" w:rsidRDefault="000B11FF" w:rsidP="00F4662F">
      <w:pPr>
        <w:pStyle w:val="Content"/>
        <w:numPr>
          <w:ilvl w:val="0"/>
          <w:numId w:val="22"/>
        </w:numPr>
      </w:pPr>
      <w:r w:rsidRPr="000B11FF">
        <w:t xml:space="preserve">Pre-Processing, Data Visualization and EDA </w:t>
      </w:r>
    </w:p>
    <w:p w14:paraId="405975D3" w14:textId="02194D59" w:rsidR="000B11FF" w:rsidRPr="000B11FF" w:rsidRDefault="000B11FF" w:rsidP="00F4662F">
      <w:pPr>
        <w:pStyle w:val="Content"/>
        <w:numPr>
          <w:ilvl w:val="0"/>
          <w:numId w:val="20"/>
        </w:numPr>
      </w:pPr>
      <w:r w:rsidRPr="000B11FF">
        <w:t>Exploring the given Data files</w:t>
      </w:r>
    </w:p>
    <w:p w14:paraId="728F731B" w14:textId="1FB8FD44" w:rsidR="000B11FF" w:rsidRPr="000B11FF" w:rsidRDefault="000B11FF" w:rsidP="00F4662F">
      <w:pPr>
        <w:pStyle w:val="Content"/>
        <w:numPr>
          <w:ilvl w:val="0"/>
          <w:numId w:val="20"/>
        </w:numPr>
      </w:pPr>
      <w:r w:rsidRPr="000B11FF">
        <w:t>Understanding the structure of data</w:t>
      </w:r>
    </w:p>
    <w:p w14:paraId="1B533CAC" w14:textId="16D8DA72" w:rsidR="000B11FF" w:rsidRPr="000B11FF" w:rsidRDefault="000B11FF" w:rsidP="00F4662F">
      <w:pPr>
        <w:pStyle w:val="Content"/>
        <w:numPr>
          <w:ilvl w:val="0"/>
          <w:numId w:val="20"/>
        </w:numPr>
      </w:pPr>
      <w:r w:rsidRPr="000B11FF">
        <w:t>Missing points in data</w:t>
      </w:r>
    </w:p>
    <w:p w14:paraId="58EA69FF" w14:textId="18410F7F" w:rsidR="000B11FF" w:rsidRPr="000B11FF" w:rsidRDefault="000B11FF" w:rsidP="00F4662F">
      <w:pPr>
        <w:pStyle w:val="Content"/>
        <w:numPr>
          <w:ilvl w:val="0"/>
          <w:numId w:val="20"/>
        </w:numPr>
      </w:pPr>
      <w:r w:rsidRPr="000B11FF">
        <w:t>Finding inconsistencies in the data</w:t>
      </w:r>
    </w:p>
    <w:p w14:paraId="491BA9CB" w14:textId="12FC4AF0" w:rsidR="000B11FF" w:rsidRPr="000B11FF" w:rsidRDefault="000B11FF" w:rsidP="00F4662F">
      <w:pPr>
        <w:pStyle w:val="Content"/>
        <w:numPr>
          <w:ilvl w:val="0"/>
          <w:numId w:val="20"/>
        </w:numPr>
      </w:pPr>
      <w:r w:rsidRPr="000B11FF">
        <w:t xml:space="preserve">Visualizing different patterns </w:t>
      </w:r>
    </w:p>
    <w:p w14:paraId="4DDE41F3" w14:textId="73D39DD2" w:rsidR="000B11FF" w:rsidRPr="000B11FF" w:rsidRDefault="000B11FF" w:rsidP="00F4662F">
      <w:pPr>
        <w:pStyle w:val="Content"/>
        <w:numPr>
          <w:ilvl w:val="0"/>
          <w:numId w:val="20"/>
        </w:numPr>
      </w:pPr>
      <w:r w:rsidRPr="000B11FF">
        <w:t>Visualizing different text features</w:t>
      </w:r>
    </w:p>
    <w:p w14:paraId="06FCD183" w14:textId="185A69D1" w:rsidR="000B11FF" w:rsidRPr="000B11FF" w:rsidRDefault="000B11FF" w:rsidP="00F4662F">
      <w:pPr>
        <w:pStyle w:val="Content"/>
        <w:numPr>
          <w:ilvl w:val="0"/>
          <w:numId w:val="20"/>
        </w:numPr>
      </w:pPr>
      <w:r w:rsidRPr="000B11FF">
        <w:t>Dealing with missing values</w:t>
      </w:r>
    </w:p>
    <w:p w14:paraId="525F0D30" w14:textId="5F9A3963" w:rsidR="000B11FF" w:rsidRPr="000B11FF" w:rsidRDefault="000B11FF" w:rsidP="00F4662F">
      <w:pPr>
        <w:pStyle w:val="Content"/>
        <w:numPr>
          <w:ilvl w:val="0"/>
          <w:numId w:val="20"/>
        </w:numPr>
      </w:pPr>
      <w:r w:rsidRPr="000B11FF">
        <w:t xml:space="preserve">Text preprocessing </w:t>
      </w:r>
    </w:p>
    <w:p w14:paraId="75951C79" w14:textId="269274B3" w:rsidR="000B11FF" w:rsidRPr="000B11FF" w:rsidRDefault="000B11FF" w:rsidP="00F4662F">
      <w:pPr>
        <w:pStyle w:val="Content"/>
        <w:numPr>
          <w:ilvl w:val="0"/>
          <w:numId w:val="20"/>
        </w:numPr>
      </w:pPr>
      <w:r w:rsidRPr="000B11FF">
        <w:t>Creating word vocabulary from the corpus of text data</w:t>
      </w:r>
    </w:p>
    <w:p w14:paraId="37153729" w14:textId="7FD43029" w:rsidR="000B11FF" w:rsidRDefault="000B11FF" w:rsidP="00F4662F">
      <w:pPr>
        <w:pStyle w:val="Content"/>
        <w:numPr>
          <w:ilvl w:val="0"/>
          <w:numId w:val="20"/>
        </w:numPr>
      </w:pPr>
      <w:r w:rsidRPr="000B11FF">
        <w:t>Creating tokens as required</w:t>
      </w:r>
    </w:p>
    <w:p w14:paraId="768E1129" w14:textId="77777777" w:rsidR="008875A5" w:rsidRDefault="008875A5" w:rsidP="000B11FF">
      <w:pPr>
        <w:pStyle w:val="Content"/>
      </w:pPr>
    </w:p>
    <w:p w14:paraId="1FCA4038" w14:textId="3378EA5F" w:rsidR="000B11FF" w:rsidRDefault="000B11FF" w:rsidP="00F4662F">
      <w:pPr>
        <w:pStyle w:val="Content"/>
        <w:numPr>
          <w:ilvl w:val="0"/>
          <w:numId w:val="22"/>
        </w:numPr>
      </w:pPr>
      <w:r>
        <w:t xml:space="preserve">Model Building </w:t>
      </w:r>
    </w:p>
    <w:p w14:paraId="1A5C676B" w14:textId="1AFD4F2E" w:rsidR="000B11FF" w:rsidRPr="000B11FF" w:rsidRDefault="000B11FF" w:rsidP="00F4662F">
      <w:pPr>
        <w:pStyle w:val="Content"/>
        <w:numPr>
          <w:ilvl w:val="0"/>
          <w:numId w:val="21"/>
        </w:numPr>
      </w:pPr>
      <w:r w:rsidRPr="000B11FF">
        <w:t>Building a model architecture which can classify.</w:t>
      </w:r>
    </w:p>
    <w:p w14:paraId="307D940C" w14:textId="77777777" w:rsidR="000B11FF" w:rsidRPr="000B11FF" w:rsidRDefault="000B11FF" w:rsidP="00F4662F">
      <w:pPr>
        <w:pStyle w:val="Content"/>
        <w:numPr>
          <w:ilvl w:val="0"/>
          <w:numId w:val="21"/>
        </w:numPr>
      </w:pPr>
      <w:r w:rsidRPr="000B11FF">
        <w:t>Trying different model architectures by researching state of the art for similar tasks</w:t>
      </w:r>
    </w:p>
    <w:p w14:paraId="4AB3C782" w14:textId="77777777" w:rsidR="000B11FF" w:rsidRPr="000B11FF" w:rsidRDefault="000B11FF" w:rsidP="00F4662F">
      <w:pPr>
        <w:pStyle w:val="Content"/>
        <w:numPr>
          <w:ilvl w:val="0"/>
          <w:numId w:val="21"/>
        </w:numPr>
      </w:pPr>
      <w:r w:rsidRPr="000B11FF">
        <w:t>Train the model</w:t>
      </w:r>
    </w:p>
    <w:p w14:paraId="2290B33E" w14:textId="48F87305" w:rsidR="008875A5" w:rsidRDefault="000B11FF" w:rsidP="00F4662F">
      <w:pPr>
        <w:pStyle w:val="Content"/>
        <w:numPr>
          <w:ilvl w:val="0"/>
          <w:numId w:val="21"/>
        </w:numPr>
      </w:pPr>
      <w:r w:rsidRPr="000B11FF">
        <w:t>To deal with large training time, save the weights so that you can use them when training the model for the second time without starting from scratch</w:t>
      </w:r>
    </w:p>
    <w:p w14:paraId="7E615975" w14:textId="77777777" w:rsidR="005F2A45" w:rsidRDefault="005F2A45" w:rsidP="005F2A45">
      <w:pPr>
        <w:pStyle w:val="Content"/>
        <w:ind w:left="1080"/>
      </w:pPr>
    </w:p>
    <w:p w14:paraId="399A17E6" w14:textId="77B1EB1E" w:rsidR="008875A5" w:rsidRDefault="008875A5" w:rsidP="00F4662F">
      <w:pPr>
        <w:pStyle w:val="Content"/>
        <w:numPr>
          <w:ilvl w:val="0"/>
          <w:numId w:val="22"/>
        </w:numPr>
      </w:pPr>
      <w:r>
        <w:t>Test the model and Fine Tuning</w:t>
      </w:r>
    </w:p>
    <w:p w14:paraId="01A001C3" w14:textId="77777777" w:rsidR="005F2A45" w:rsidRPr="005F2A45" w:rsidRDefault="005F2A45" w:rsidP="00F4662F">
      <w:pPr>
        <w:pStyle w:val="Content"/>
        <w:numPr>
          <w:ilvl w:val="0"/>
          <w:numId w:val="23"/>
        </w:numPr>
      </w:pPr>
      <w:r w:rsidRPr="005F2A45">
        <w:t>Test the model and report as per evaluation metrics</w:t>
      </w:r>
    </w:p>
    <w:p w14:paraId="66E434E8" w14:textId="77777777" w:rsidR="005F2A45" w:rsidRPr="005F2A45" w:rsidRDefault="005F2A45" w:rsidP="00F4662F">
      <w:pPr>
        <w:pStyle w:val="Content"/>
        <w:numPr>
          <w:ilvl w:val="0"/>
          <w:numId w:val="23"/>
        </w:numPr>
      </w:pPr>
      <w:r w:rsidRPr="005F2A45">
        <w:t>Try different models</w:t>
      </w:r>
    </w:p>
    <w:p w14:paraId="14D9453D" w14:textId="77777777" w:rsidR="005F2A45" w:rsidRPr="005F2A45" w:rsidRDefault="005F2A45" w:rsidP="00F4662F">
      <w:pPr>
        <w:pStyle w:val="Content"/>
        <w:numPr>
          <w:ilvl w:val="0"/>
          <w:numId w:val="23"/>
        </w:numPr>
      </w:pPr>
      <w:r w:rsidRPr="005F2A45">
        <w:t xml:space="preserve">Try different evaluation metrics </w:t>
      </w:r>
    </w:p>
    <w:p w14:paraId="11E4FDE4" w14:textId="4D738C57" w:rsidR="005F2A45" w:rsidRPr="005F2A45" w:rsidRDefault="005F2A45" w:rsidP="00F4662F">
      <w:pPr>
        <w:pStyle w:val="Content"/>
        <w:numPr>
          <w:ilvl w:val="0"/>
          <w:numId w:val="23"/>
        </w:numPr>
      </w:pPr>
      <w:r w:rsidRPr="005F2A45">
        <w:t xml:space="preserve">Set different hyper parameters, by trying different optimizers, loss functions, epochs, learning rate, batch size, checkpointing, early stopping etc. </w:t>
      </w:r>
      <w:r>
        <w:t>f</w:t>
      </w:r>
      <w:r w:rsidRPr="005F2A45">
        <w:t>or these models to fine-tune them</w:t>
      </w:r>
    </w:p>
    <w:p w14:paraId="7F95C36C" w14:textId="3E57BA7D" w:rsidR="005F2A45" w:rsidRDefault="005F2A45" w:rsidP="00F4662F">
      <w:pPr>
        <w:pStyle w:val="Content"/>
        <w:numPr>
          <w:ilvl w:val="0"/>
          <w:numId w:val="23"/>
        </w:numPr>
      </w:pPr>
      <w:r w:rsidRPr="005F2A45">
        <w:lastRenderedPageBreak/>
        <w:t xml:space="preserve">Report evaluation metrics for these models along with </w:t>
      </w:r>
      <w:r w:rsidR="00021B3F">
        <w:t>our</w:t>
      </w:r>
      <w:r w:rsidRPr="005F2A45">
        <w:t xml:space="preserve"> observation on how changing different hyper parameters leads to change in the final evaluation metric.</w:t>
      </w:r>
    </w:p>
    <w:p w14:paraId="469A224E" w14:textId="50E8DA07" w:rsidR="004E1689" w:rsidRDefault="004E1689" w:rsidP="00F4662F">
      <w:pPr>
        <w:pStyle w:val="Content"/>
        <w:numPr>
          <w:ilvl w:val="0"/>
          <w:numId w:val="22"/>
        </w:numPr>
      </w:pPr>
      <w:r>
        <w:t>We learnt how to deploy the model on IIS as Flask RESTful API</w:t>
      </w:r>
    </w:p>
    <w:p w14:paraId="1001281F" w14:textId="58AA7BE1" w:rsidR="004E1689" w:rsidRDefault="004E1689" w:rsidP="00F4662F">
      <w:pPr>
        <w:pStyle w:val="Content"/>
        <w:numPr>
          <w:ilvl w:val="0"/>
          <w:numId w:val="24"/>
        </w:numPr>
      </w:pPr>
      <w:r>
        <w:t>Pickling and Unpickling</w:t>
      </w:r>
    </w:p>
    <w:p w14:paraId="33CE2A30" w14:textId="6B24997B" w:rsidR="004E1689" w:rsidRDefault="004E1689" w:rsidP="00F4662F">
      <w:pPr>
        <w:pStyle w:val="Content"/>
        <w:numPr>
          <w:ilvl w:val="0"/>
          <w:numId w:val="24"/>
        </w:numPr>
      </w:pPr>
      <w:r>
        <w:t>Flask RESTful API</w:t>
      </w:r>
    </w:p>
    <w:p w14:paraId="7620F0ED" w14:textId="5D78C656" w:rsidR="004E1689" w:rsidRDefault="004E1689" w:rsidP="00F4662F">
      <w:pPr>
        <w:pStyle w:val="Content"/>
        <w:numPr>
          <w:ilvl w:val="0"/>
          <w:numId w:val="24"/>
        </w:numPr>
      </w:pPr>
      <w:r>
        <w:t>Deploying Flask API on IIS</w:t>
      </w:r>
    </w:p>
    <w:p w14:paraId="04CE754B" w14:textId="063AFA07" w:rsidR="004E1689" w:rsidRDefault="004E1689" w:rsidP="00F4662F">
      <w:pPr>
        <w:pStyle w:val="Content"/>
        <w:numPr>
          <w:ilvl w:val="0"/>
          <w:numId w:val="24"/>
        </w:numPr>
      </w:pPr>
      <w:r>
        <w:t>Testing Flask API via. Postman</w:t>
      </w:r>
    </w:p>
    <w:p w14:paraId="70F14C95" w14:textId="77777777" w:rsidR="005D221E" w:rsidRDefault="005D221E" w:rsidP="005D221E">
      <w:pPr>
        <w:pStyle w:val="Content"/>
        <w:ind w:left="1080"/>
      </w:pPr>
    </w:p>
    <w:p w14:paraId="2E0DC113" w14:textId="7413F007" w:rsidR="005D221E" w:rsidRDefault="005D221E" w:rsidP="00F4662F">
      <w:pPr>
        <w:pStyle w:val="Content"/>
        <w:numPr>
          <w:ilvl w:val="0"/>
          <w:numId w:val="22"/>
        </w:numPr>
      </w:pPr>
      <w:r>
        <w:t>Project Closure</w:t>
      </w:r>
    </w:p>
    <w:p w14:paraId="3BEC3F25" w14:textId="6169614A" w:rsidR="005D221E" w:rsidRDefault="005D221E" w:rsidP="00F4662F">
      <w:pPr>
        <w:pStyle w:val="Content"/>
        <w:numPr>
          <w:ilvl w:val="0"/>
          <w:numId w:val="23"/>
        </w:numPr>
      </w:pPr>
      <w:r>
        <w:t>Prepare final project report to present our findings and solution to the problem statement.</w:t>
      </w:r>
    </w:p>
    <w:p w14:paraId="22C64567" w14:textId="77777777" w:rsidR="001B1C1A" w:rsidRDefault="001B1C1A" w:rsidP="001B1C1A">
      <w:pPr>
        <w:pStyle w:val="Content"/>
        <w:ind w:left="1080"/>
      </w:pPr>
    </w:p>
    <w:p w14:paraId="26E3A0EB" w14:textId="058C9020" w:rsidR="004E1689" w:rsidRDefault="001B1C1A" w:rsidP="004E1689">
      <w:pPr>
        <w:pStyle w:val="Content"/>
      </w:pPr>
      <w:r>
        <w:t xml:space="preserve">All the project artifacts are available at: </w:t>
      </w:r>
      <w:hyperlink r:id="rId55" w:history="1">
        <w:r>
          <w:rPr>
            <w:rStyle w:val="Hyperlink"/>
          </w:rPr>
          <w:t>Vimal2308/NLP-Capstone-Project: NLP Capstone Project (github.com)</w:t>
        </w:r>
      </w:hyperlink>
    </w:p>
    <w:p w14:paraId="7C81C68E" w14:textId="19AB38DD" w:rsidR="001B1C1A" w:rsidRDefault="001B1C1A" w:rsidP="004E1689">
      <w:pPr>
        <w:pStyle w:val="Content"/>
      </w:pPr>
    </w:p>
    <w:p w14:paraId="58B132C0" w14:textId="20F4DFFF" w:rsidR="001B1C1A" w:rsidRDefault="001B1C1A" w:rsidP="004E1689">
      <w:pPr>
        <w:pStyle w:val="Content"/>
      </w:pPr>
    </w:p>
    <w:p w14:paraId="6D41F0DB" w14:textId="43704AB5" w:rsidR="001B1C1A" w:rsidRPr="005F2A45" w:rsidRDefault="001B1C1A" w:rsidP="004E1689">
      <w:pPr>
        <w:pStyle w:val="Content"/>
      </w:pPr>
      <w:r>
        <w:t xml:space="preserve">****************************** THANK YOU </w:t>
      </w:r>
      <w:r>
        <w:t xml:space="preserve">****************************** </w:t>
      </w:r>
    </w:p>
    <w:sectPr w:rsidR="001B1C1A" w:rsidRPr="005F2A45" w:rsidSect="00DF027C">
      <w:headerReference w:type="default" r:id="rId56"/>
      <w:footerReference w:type="default" r:id="rId5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3B92F" w14:textId="77777777" w:rsidR="00F4662F" w:rsidRDefault="00F4662F">
      <w:r>
        <w:separator/>
      </w:r>
    </w:p>
    <w:p w14:paraId="7C940A53" w14:textId="77777777" w:rsidR="00F4662F" w:rsidRDefault="00F4662F"/>
  </w:endnote>
  <w:endnote w:type="continuationSeparator" w:id="0">
    <w:p w14:paraId="4B9E9E7E" w14:textId="77777777" w:rsidR="00F4662F" w:rsidRDefault="00F4662F">
      <w:r>
        <w:continuationSeparator/>
      </w:r>
    </w:p>
    <w:p w14:paraId="1F3322BD" w14:textId="77777777" w:rsidR="00F4662F" w:rsidRDefault="00F466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5F9B0317" w14:textId="77777777" w:rsidR="004C0A4E" w:rsidRDefault="004C0A4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8D2763A" w14:textId="77777777" w:rsidR="004C0A4E" w:rsidRDefault="004C0A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92EEE" w14:textId="77777777" w:rsidR="00F4662F" w:rsidRDefault="00F4662F">
      <w:r>
        <w:separator/>
      </w:r>
    </w:p>
    <w:p w14:paraId="468A599F" w14:textId="77777777" w:rsidR="00F4662F" w:rsidRDefault="00F4662F"/>
  </w:footnote>
  <w:footnote w:type="continuationSeparator" w:id="0">
    <w:p w14:paraId="54D312A1" w14:textId="77777777" w:rsidR="00F4662F" w:rsidRDefault="00F4662F">
      <w:r>
        <w:continuationSeparator/>
      </w:r>
    </w:p>
    <w:p w14:paraId="407E7BDC" w14:textId="77777777" w:rsidR="00F4662F" w:rsidRDefault="00F466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4C0A4E" w14:paraId="765C490E" w14:textId="77777777" w:rsidTr="00D077E9">
      <w:trPr>
        <w:trHeight w:val="978"/>
      </w:trPr>
      <w:tc>
        <w:tcPr>
          <w:tcW w:w="9990" w:type="dxa"/>
          <w:tcBorders>
            <w:top w:val="nil"/>
            <w:left w:val="nil"/>
            <w:bottom w:val="single" w:sz="36" w:space="0" w:color="34ABA2" w:themeColor="accent3"/>
            <w:right w:val="nil"/>
          </w:tcBorders>
        </w:tcPr>
        <w:p w14:paraId="74C2F5CA" w14:textId="77777777" w:rsidR="004C0A4E" w:rsidRDefault="004C0A4E">
          <w:pPr>
            <w:pStyle w:val="Header"/>
          </w:pPr>
        </w:p>
      </w:tc>
    </w:tr>
  </w:tbl>
  <w:p w14:paraId="4D6B95E5" w14:textId="77777777" w:rsidR="004C0A4E" w:rsidRDefault="004C0A4E"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23A"/>
    <w:multiLevelType w:val="hybridMultilevel"/>
    <w:tmpl w:val="3D58A5C4"/>
    <w:lvl w:ilvl="0" w:tplc="41B09330">
      <w:start w:val="1"/>
      <w:numFmt w:val="decimal"/>
      <w:lvlText w:val="%1."/>
      <w:lvlJc w:val="left"/>
      <w:pPr>
        <w:ind w:left="720" w:hanging="360"/>
      </w:pPr>
      <w:rPr>
        <w:rFonts w:ascii="Arial" w:hAnsi="Arial" w:cs="Arial"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3A068E"/>
    <w:multiLevelType w:val="hybridMultilevel"/>
    <w:tmpl w:val="51BC0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A72BE6"/>
    <w:multiLevelType w:val="hybridMultilevel"/>
    <w:tmpl w:val="A22E2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22063D"/>
    <w:multiLevelType w:val="hybridMultilevel"/>
    <w:tmpl w:val="0B589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826FC"/>
    <w:multiLevelType w:val="hybridMultilevel"/>
    <w:tmpl w:val="804C7F7C"/>
    <w:lvl w:ilvl="0" w:tplc="24263CF6">
      <w:start w:val="1"/>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AF4763"/>
    <w:multiLevelType w:val="hybridMultilevel"/>
    <w:tmpl w:val="21B4539A"/>
    <w:lvl w:ilvl="0" w:tplc="24263CF6">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2CD53E6"/>
    <w:multiLevelType w:val="hybridMultilevel"/>
    <w:tmpl w:val="C330B26E"/>
    <w:lvl w:ilvl="0" w:tplc="24263CF6">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6B65337"/>
    <w:multiLevelType w:val="hybridMultilevel"/>
    <w:tmpl w:val="6F522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EE644D"/>
    <w:multiLevelType w:val="hybridMultilevel"/>
    <w:tmpl w:val="3A8A1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620584"/>
    <w:multiLevelType w:val="hybridMultilevel"/>
    <w:tmpl w:val="A5E6FA66"/>
    <w:lvl w:ilvl="0" w:tplc="24263CF6">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D22399C"/>
    <w:multiLevelType w:val="hybridMultilevel"/>
    <w:tmpl w:val="971A704A"/>
    <w:lvl w:ilvl="0" w:tplc="24263CF6">
      <w:start w:val="1"/>
      <w:numFmt w:val="bullet"/>
      <w:lvlText w:val="-"/>
      <w:lvlJc w:val="left"/>
      <w:pPr>
        <w:ind w:left="720" w:hanging="360"/>
      </w:pPr>
      <w:rPr>
        <w:rFonts w:ascii="Calibri" w:eastAsiaTheme="minorEastAsia"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E56380"/>
    <w:multiLevelType w:val="hybridMultilevel"/>
    <w:tmpl w:val="B8DA21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51226E"/>
    <w:multiLevelType w:val="hybridMultilevel"/>
    <w:tmpl w:val="FF528330"/>
    <w:lvl w:ilvl="0" w:tplc="24263CF6">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5912F9E"/>
    <w:multiLevelType w:val="hybridMultilevel"/>
    <w:tmpl w:val="E8E89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ED46E7"/>
    <w:multiLevelType w:val="hybridMultilevel"/>
    <w:tmpl w:val="B338097A"/>
    <w:lvl w:ilvl="0" w:tplc="24263CF6">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DCD2B14"/>
    <w:multiLevelType w:val="hybridMultilevel"/>
    <w:tmpl w:val="B61A8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FB6C7A"/>
    <w:multiLevelType w:val="hybridMultilevel"/>
    <w:tmpl w:val="0EE4A9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870E18"/>
    <w:multiLevelType w:val="hybridMultilevel"/>
    <w:tmpl w:val="E6B8B1A2"/>
    <w:lvl w:ilvl="0" w:tplc="24263CF6">
      <w:start w:val="1"/>
      <w:numFmt w:val="bullet"/>
      <w:lvlText w:val="-"/>
      <w:lvlJc w:val="left"/>
      <w:pPr>
        <w:ind w:left="720" w:hanging="360"/>
      </w:pPr>
      <w:rPr>
        <w:rFonts w:ascii="Calibri" w:eastAsiaTheme="minorEastAsia" w:hAnsi="Calibri" w:cs="Calibri" w:hint="default"/>
      </w:rPr>
    </w:lvl>
    <w:lvl w:ilvl="1" w:tplc="24263CF6">
      <w:start w:val="1"/>
      <w:numFmt w:val="bullet"/>
      <w:lvlText w:val="-"/>
      <w:lvlJc w:val="left"/>
      <w:pPr>
        <w:ind w:left="1440"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BA70C6"/>
    <w:multiLevelType w:val="hybridMultilevel"/>
    <w:tmpl w:val="5B0EA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51196B"/>
    <w:multiLevelType w:val="hybridMultilevel"/>
    <w:tmpl w:val="8550BB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E24FA2"/>
    <w:multiLevelType w:val="hybridMultilevel"/>
    <w:tmpl w:val="9F1ED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2C1543"/>
    <w:multiLevelType w:val="hybridMultilevel"/>
    <w:tmpl w:val="EA4056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D14B83"/>
    <w:multiLevelType w:val="hybridMultilevel"/>
    <w:tmpl w:val="57E08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5660FDF"/>
    <w:multiLevelType w:val="hybridMultilevel"/>
    <w:tmpl w:val="2AB02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18"/>
  </w:num>
  <w:num w:numId="5">
    <w:abstractNumId w:val="15"/>
  </w:num>
  <w:num w:numId="6">
    <w:abstractNumId w:val="2"/>
  </w:num>
  <w:num w:numId="7">
    <w:abstractNumId w:val="23"/>
  </w:num>
  <w:num w:numId="8">
    <w:abstractNumId w:val="1"/>
  </w:num>
  <w:num w:numId="9">
    <w:abstractNumId w:val="13"/>
  </w:num>
  <w:num w:numId="10">
    <w:abstractNumId w:val="22"/>
  </w:num>
  <w:num w:numId="11">
    <w:abstractNumId w:val="20"/>
  </w:num>
  <w:num w:numId="12">
    <w:abstractNumId w:val="21"/>
  </w:num>
  <w:num w:numId="13">
    <w:abstractNumId w:val="11"/>
  </w:num>
  <w:num w:numId="14">
    <w:abstractNumId w:val="5"/>
  </w:num>
  <w:num w:numId="15">
    <w:abstractNumId w:val="4"/>
  </w:num>
  <w:num w:numId="16">
    <w:abstractNumId w:val="10"/>
  </w:num>
  <w:num w:numId="17">
    <w:abstractNumId w:val="19"/>
  </w:num>
  <w:num w:numId="18">
    <w:abstractNumId w:val="17"/>
  </w:num>
  <w:num w:numId="19">
    <w:abstractNumId w:val="16"/>
  </w:num>
  <w:num w:numId="20">
    <w:abstractNumId w:val="14"/>
  </w:num>
  <w:num w:numId="21">
    <w:abstractNumId w:val="6"/>
  </w:num>
  <w:num w:numId="22">
    <w:abstractNumId w:val="0"/>
  </w:num>
  <w:num w:numId="23">
    <w:abstractNumId w:val="12"/>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63F"/>
    <w:rsid w:val="00021B3F"/>
    <w:rsid w:val="0002482E"/>
    <w:rsid w:val="000413C7"/>
    <w:rsid w:val="00043C16"/>
    <w:rsid w:val="00046C1C"/>
    <w:rsid w:val="00050324"/>
    <w:rsid w:val="00063556"/>
    <w:rsid w:val="000946F0"/>
    <w:rsid w:val="000A0150"/>
    <w:rsid w:val="000A1150"/>
    <w:rsid w:val="000B11FF"/>
    <w:rsid w:val="000C3ABF"/>
    <w:rsid w:val="000C79F6"/>
    <w:rsid w:val="000E2ABE"/>
    <w:rsid w:val="000E63C9"/>
    <w:rsid w:val="00130E9D"/>
    <w:rsid w:val="00150A6D"/>
    <w:rsid w:val="0017677C"/>
    <w:rsid w:val="00185B35"/>
    <w:rsid w:val="0019271F"/>
    <w:rsid w:val="001A5583"/>
    <w:rsid w:val="001B1C1A"/>
    <w:rsid w:val="001D69CF"/>
    <w:rsid w:val="001E29C3"/>
    <w:rsid w:val="001F2BC8"/>
    <w:rsid w:val="001F5F6B"/>
    <w:rsid w:val="00243EBC"/>
    <w:rsid w:val="002444B4"/>
    <w:rsid w:val="002468C0"/>
    <w:rsid w:val="00246A35"/>
    <w:rsid w:val="00262033"/>
    <w:rsid w:val="00263A8A"/>
    <w:rsid w:val="00273AD3"/>
    <w:rsid w:val="00284348"/>
    <w:rsid w:val="00286FAD"/>
    <w:rsid w:val="002A1A89"/>
    <w:rsid w:val="002A2B98"/>
    <w:rsid w:val="002D295C"/>
    <w:rsid w:val="002F51F5"/>
    <w:rsid w:val="00312137"/>
    <w:rsid w:val="00327A93"/>
    <w:rsid w:val="00330359"/>
    <w:rsid w:val="00334BD3"/>
    <w:rsid w:val="0033762F"/>
    <w:rsid w:val="0035120A"/>
    <w:rsid w:val="00366C7E"/>
    <w:rsid w:val="00373456"/>
    <w:rsid w:val="003800B9"/>
    <w:rsid w:val="00382864"/>
    <w:rsid w:val="00384EA3"/>
    <w:rsid w:val="00397916"/>
    <w:rsid w:val="003A39A1"/>
    <w:rsid w:val="003A3EC1"/>
    <w:rsid w:val="003B0DF6"/>
    <w:rsid w:val="003B7C8C"/>
    <w:rsid w:val="003C2191"/>
    <w:rsid w:val="003D3863"/>
    <w:rsid w:val="004110DE"/>
    <w:rsid w:val="0044085A"/>
    <w:rsid w:val="004A4B42"/>
    <w:rsid w:val="004B21A5"/>
    <w:rsid w:val="004C0A4E"/>
    <w:rsid w:val="004C7DBF"/>
    <w:rsid w:val="004E1689"/>
    <w:rsid w:val="00502711"/>
    <w:rsid w:val="005037F0"/>
    <w:rsid w:val="00516A86"/>
    <w:rsid w:val="005275F6"/>
    <w:rsid w:val="00527B80"/>
    <w:rsid w:val="00545FEE"/>
    <w:rsid w:val="00572102"/>
    <w:rsid w:val="005762EC"/>
    <w:rsid w:val="00582F1A"/>
    <w:rsid w:val="005A4BE3"/>
    <w:rsid w:val="005C463F"/>
    <w:rsid w:val="005D1BF1"/>
    <w:rsid w:val="005D221E"/>
    <w:rsid w:val="005E4E33"/>
    <w:rsid w:val="005F1BB0"/>
    <w:rsid w:val="005F2A45"/>
    <w:rsid w:val="00613606"/>
    <w:rsid w:val="00615D44"/>
    <w:rsid w:val="00622D83"/>
    <w:rsid w:val="00634F30"/>
    <w:rsid w:val="00656C4D"/>
    <w:rsid w:val="006A1622"/>
    <w:rsid w:val="006C6EF6"/>
    <w:rsid w:val="006C7A66"/>
    <w:rsid w:val="006E5716"/>
    <w:rsid w:val="006F37A0"/>
    <w:rsid w:val="00714807"/>
    <w:rsid w:val="0071625A"/>
    <w:rsid w:val="00716584"/>
    <w:rsid w:val="007302B3"/>
    <w:rsid w:val="00730733"/>
    <w:rsid w:val="00730E3A"/>
    <w:rsid w:val="00736AAF"/>
    <w:rsid w:val="00765B2A"/>
    <w:rsid w:val="00783A34"/>
    <w:rsid w:val="00794972"/>
    <w:rsid w:val="007C6B52"/>
    <w:rsid w:val="007D16C5"/>
    <w:rsid w:val="007F1712"/>
    <w:rsid w:val="007F56B7"/>
    <w:rsid w:val="00862FE4"/>
    <w:rsid w:val="0086389A"/>
    <w:rsid w:val="0087605E"/>
    <w:rsid w:val="008875A5"/>
    <w:rsid w:val="008A286E"/>
    <w:rsid w:val="008B1FEE"/>
    <w:rsid w:val="0090067B"/>
    <w:rsid w:val="009013D9"/>
    <w:rsid w:val="00903C32"/>
    <w:rsid w:val="00916B16"/>
    <w:rsid w:val="009173B9"/>
    <w:rsid w:val="0093335D"/>
    <w:rsid w:val="0093613E"/>
    <w:rsid w:val="009379FD"/>
    <w:rsid w:val="00943026"/>
    <w:rsid w:val="009614C9"/>
    <w:rsid w:val="00966B81"/>
    <w:rsid w:val="009A4A71"/>
    <w:rsid w:val="009C7720"/>
    <w:rsid w:val="00A23AFA"/>
    <w:rsid w:val="00A31B3E"/>
    <w:rsid w:val="00A345DA"/>
    <w:rsid w:val="00A532F3"/>
    <w:rsid w:val="00A710BF"/>
    <w:rsid w:val="00A800FC"/>
    <w:rsid w:val="00A81519"/>
    <w:rsid w:val="00A8489E"/>
    <w:rsid w:val="00A92F3E"/>
    <w:rsid w:val="00A97F61"/>
    <w:rsid w:val="00AA315D"/>
    <w:rsid w:val="00AB6EE1"/>
    <w:rsid w:val="00AC00B6"/>
    <w:rsid w:val="00AC29F3"/>
    <w:rsid w:val="00AD6AB4"/>
    <w:rsid w:val="00AE2B0A"/>
    <w:rsid w:val="00B00810"/>
    <w:rsid w:val="00B14635"/>
    <w:rsid w:val="00B231E5"/>
    <w:rsid w:val="00B35942"/>
    <w:rsid w:val="00B37E32"/>
    <w:rsid w:val="00B93CE2"/>
    <w:rsid w:val="00C02B87"/>
    <w:rsid w:val="00C129E2"/>
    <w:rsid w:val="00C17CBF"/>
    <w:rsid w:val="00C250E4"/>
    <w:rsid w:val="00C4086D"/>
    <w:rsid w:val="00C41C52"/>
    <w:rsid w:val="00C7113D"/>
    <w:rsid w:val="00C9706C"/>
    <w:rsid w:val="00CA1896"/>
    <w:rsid w:val="00CB5B28"/>
    <w:rsid w:val="00CB786A"/>
    <w:rsid w:val="00CF5371"/>
    <w:rsid w:val="00D0323A"/>
    <w:rsid w:val="00D0559F"/>
    <w:rsid w:val="00D077E9"/>
    <w:rsid w:val="00D2712F"/>
    <w:rsid w:val="00D27BFF"/>
    <w:rsid w:val="00D42CB7"/>
    <w:rsid w:val="00D43019"/>
    <w:rsid w:val="00D45A3E"/>
    <w:rsid w:val="00D5413D"/>
    <w:rsid w:val="00D570A9"/>
    <w:rsid w:val="00D6483F"/>
    <w:rsid w:val="00D70D02"/>
    <w:rsid w:val="00D71EE8"/>
    <w:rsid w:val="00D723DC"/>
    <w:rsid w:val="00D770C7"/>
    <w:rsid w:val="00D86945"/>
    <w:rsid w:val="00D90290"/>
    <w:rsid w:val="00D95B9A"/>
    <w:rsid w:val="00DA113D"/>
    <w:rsid w:val="00DA28E9"/>
    <w:rsid w:val="00DC0A5E"/>
    <w:rsid w:val="00DC30E6"/>
    <w:rsid w:val="00DC44E6"/>
    <w:rsid w:val="00DD152F"/>
    <w:rsid w:val="00DE213F"/>
    <w:rsid w:val="00DE2DC9"/>
    <w:rsid w:val="00DF027C"/>
    <w:rsid w:val="00E00A32"/>
    <w:rsid w:val="00E2292B"/>
    <w:rsid w:val="00E22ACD"/>
    <w:rsid w:val="00E24463"/>
    <w:rsid w:val="00E47E75"/>
    <w:rsid w:val="00E53BAF"/>
    <w:rsid w:val="00E620B0"/>
    <w:rsid w:val="00E81B40"/>
    <w:rsid w:val="00E87973"/>
    <w:rsid w:val="00EF0B05"/>
    <w:rsid w:val="00EF555B"/>
    <w:rsid w:val="00F027BB"/>
    <w:rsid w:val="00F11DCF"/>
    <w:rsid w:val="00F162EA"/>
    <w:rsid w:val="00F448B4"/>
    <w:rsid w:val="00F4662F"/>
    <w:rsid w:val="00F52D27"/>
    <w:rsid w:val="00F56A30"/>
    <w:rsid w:val="00F620B2"/>
    <w:rsid w:val="00F63DC9"/>
    <w:rsid w:val="00F83527"/>
    <w:rsid w:val="00FA1F1C"/>
    <w:rsid w:val="00FC3F99"/>
    <w:rsid w:val="00FC5699"/>
    <w:rsid w:val="00FD583F"/>
    <w:rsid w:val="00FD7488"/>
    <w:rsid w:val="00FE71C0"/>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8BFE8"/>
  <w15:docId w15:val="{9ECB933D-3B33-49F0-A85C-4B807E473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0413C7"/>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334BD3"/>
    <w:pPr>
      <w:keepNext/>
      <w:keepLines/>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unhideWhenUsed/>
    <w:qFormat/>
    <w:rsid w:val="00373456"/>
    <w:pPr>
      <w:keepNext/>
      <w:keepLines/>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unhideWhenUsed/>
    <w:qFormat/>
    <w:rsid w:val="00373456"/>
    <w:pPr>
      <w:keepNext/>
      <w:keepLines/>
      <w:spacing w:before="40"/>
      <w:outlineLvl w:val="5"/>
    </w:pPr>
    <w:rPr>
      <w:rFonts w:asciiTheme="majorHAnsi" w:eastAsiaTheme="majorEastAsia" w:hAnsiTheme="majorHAnsi" w:cstheme="majorBidi"/>
      <w:color w:val="0126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AA315D"/>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AA315D"/>
    <w:pPr>
      <w:spacing w:after="100"/>
    </w:pPr>
  </w:style>
  <w:style w:type="paragraph" w:styleId="TOC2">
    <w:name w:val="toc 2"/>
    <w:basedOn w:val="Normal"/>
    <w:next w:val="Normal"/>
    <w:autoRedefine/>
    <w:uiPriority w:val="39"/>
    <w:unhideWhenUsed/>
    <w:rsid w:val="00AA315D"/>
    <w:pPr>
      <w:spacing w:after="100"/>
      <w:ind w:left="280"/>
    </w:pPr>
  </w:style>
  <w:style w:type="character" w:styleId="Hyperlink">
    <w:name w:val="Hyperlink"/>
    <w:basedOn w:val="DefaultParagraphFont"/>
    <w:uiPriority w:val="99"/>
    <w:unhideWhenUsed/>
    <w:rsid w:val="00AA315D"/>
    <w:rPr>
      <w:color w:val="3592CF" w:themeColor="hyperlink"/>
      <w:u w:val="single"/>
    </w:rPr>
  </w:style>
  <w:style w:type="paragraph" w:customStyle="1" w:styleId="Default">
    <w:name w:val="Default"/>
    <w:rsid w:val="00273AD3"/>
    <w:pPr>
      <w:autoSpaceDE w:val="0"/>
      <w:autoSpaceDN w:val="0"/>
      <w:adjustRightInd w:val="0"/>
      <w:spacing w:after="0" w:line="240" w:lineRule="auto"/>
    </w:pPr>
    <w:rPr>
      <w:rFonts w:ascii="Calibri" w:hAnsi="Calibri" w:cs="Calibri"/>
      <w:color w:val="000000"/>
      <w:lang w:val="en-IN"/>
    </w:rPr>
  </w:style>
  <w:style w:type="paragraph" w:styleId="ListParagraph">
    <w:name w:val="List Paragraph"/>
    <w:basedOn w:val="Normal"/>
    <w:uiPriority w:val="34"/>
    <w:qFormat/>
    <w:rsid w:val="003B7C8C"/>
    <w:pPr>
      <w:spacing w:line="240" w:lineRule="auto"/>
      <w:ind w:left="720"/>
      <w:contextualSpacing/>
    </w:pPr>
    <w:rPr>
      <w:rFonts w:ascii="Times New Roman" w:eastAsia="Times New Roman" w:hAnsi="Times New Roman" w:cs="Times New Roman"/>
      <w:b w:val="0"/>
      <w:color w:val="auto"/>
      <w:sz w:val="24"/>
      <w:szCs w:val="24"/>
      <w:lang w:val="en-IN" w:eastAsia="en-IN"/>
    </w:rPr>
  </w:style>
  <w:style w:type="character" w:customStyle="1" w:styleId="Heading3Char">
    <w:name w:val="Heading 3 Char"/>
    <w:basedOn w:val="DefaultParagraphFont"/>
    <w:link w:val="Heading3"/>
    <w:uiPriority w:val="5"/>
    <w:rsid w:val="000413C7"/>
    <w:rPr>
      <w:rFonts w:asciiTheme="majorHAnsi" w:eastAsiaTheme="majorEastAsia" w:hAnsiTheme="majorHAnsi" w:cstheme="majorBidi"/>
      <w:b/>
      <w:color w:val="012639" w:themeColor="accent1" w:themeShade="7F"/>
    </w:rPr>
  </w:style>
  <w:style w:type="paragraph" w:styleId="NormalWeb">
    <w:name w:val="Normal (Web)"/>
    <w:basedOn w:val="Normal"/>
    <w:uiPriority w:val="99"/>
    <w:semiHidden/>
    <w:unhideWhenUsed/>
    <w:rsid w:val="000C79F6"/>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TOC3">
    <w:name w:val="toc 3"/>
    <w:basedOn w:val="Normal"/>
    <w:next w:val="Normal"/>
    <w:autoRedefine/>
    <w:uiPriority w:val="39"/>
    <w:unhideWhenUsed/>
    <w:rsid w:val="00382864"/>
    <w:pPr>
      <w:spacing w:after="100"/>
      <w:ind w:left="560"/>
    </w:pPr>
  </w:style>
  <w:style w:type="character" w:customStyle="1" w:styleId="Heading4Char">
    <w:name w:val="Heading 4 Char"/>
    <w:basedOn w:val="DefaultParagraphFont"/>
    <w:link w:val="Heading4"/>
    <w:uiPriority w:val="1"/>
    <w:rsid w:val="00334BD3"/>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rsid w:val="00373456"/>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rsid w:val="00373456"/>
    <w:rPr>
      <w:rFonts w:asciiTheme="majorHAnsi" w:eastAsiaTheme="majorEastAsia" w:hAnsiTheme="majorHAnsi" w:cstheme="majorBidi"/>
      <w:b/>
      <w:color w:val="012639" w:themeColor="accent1" w:themeShade="7F"/>
      <w:sz w:val="28"/>
      <w:szCs w:val="22"/>
    </w:rPr>
  </w:style>
  <w:style w:type="character" w:styleId="Strong">
    <w:name w:val="Strong"/>
    <w:basedOn w:val="DefaultParagraphFont"/>
    <w:uiPriority w:val="22"/>
    <w:qFormat/>
    <w:rsid w:val="00046C1C"/>
    <w:rPr>
      <w:b/>
      <w:bCs/>
    </w:rPr>
  </w:style>
  <w:style w:type="character" w:styleId="FollowedHyperlink">
    <w:name w:val="FollowedHyperlink"/>
    <w:basedOn w:val="DefaultParagraphFont"/>
    <w:uiPriority w:val="99"/>
    <w:semiHidden/>
    <w:unhideWhenUsed/>
    <w:rsid w:val="0019271F"/>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1077">
      <w:bodyDiv w:val="1"/>
      <w:marLeft w:val="0"/>
      <w:marRight w:val="0"/>
      <w:marTop w:val="0"/>
      <w:marBottom w:val="0"/>
      <w:divBdr>
        <w:top w:val="none" w:sz="0" w:space="0" w:color="auto"/>
        <w:left w:val="none" w:sz="0" w:space="0" w:color="auto"/>
        <w:bottom w:val="none" w:sz="0" w:space="0" w:color="auto"/>
        <w:right w:val="none" w:sz="0" w:space="0" w:color="auto"/>
      </w:divBdr>
    </w:div>
    <w:div w:id="190265813">
      <w:bodyDiv w:val="1"/>
      <w:marLeft w:val="0"/>
      <w:marRight w:val="0"/>
      <w:marTop w:val="0"/>
      <w:marBottom w:val="0"/>
      <w:divBdr>
        <w:top w:val="none" w:sz="0" w:space="0" w:color="auto"/>
        <w:left w:val="none" w:sz="0" w:space="0" w:color="auto"/>
        <w:bottom w:val="none" w:sz="0" w:space="0" w:color="auto"/>
        <w:right w:val="none" w:sz="0" w:space="0" w:color="auto"/>
      </w:divBdr>
    </w:div>
    <w:div w:id="217009670">
      <w:bodyDiv w:val="1"/>
      <w:marLeft w:val="0"/>
      <w:marRight w:val="0"/>
      <w:marTop w:val="0"/>
      <w:marBottom w:val="0"/>
      <w:divBdr>
        <w:top w:val="none" w:sz="0" w:space="0" w:color="auto"/>
        <w:left w:val="none" w:sz="0" w:space="0" w:color="auto"/>
        <w:bottom w:val="none" w:sz="0" w:space="0" w:color="auto"/>
        <w:right w:val="none" w:sz="0" w:space="0" w:color="auto"/>
      </w:divBdr>
      <w:divsChild>
        <w:div w:id="1346788769">
          <w:marLeft w:val="0"/>
          <w:marRight w:val="0"/>
          <w:marTop w:val="0"/>
          <w:marBottom w:val="0"/>
          <w:divBdr>
            <w:top w:val="none" w:sz="0" w:space="0" w:color="auto"/>
            <w:left w:val="none" w:sz="0" w:space="0" w:color="auto"/>
            <w:bottom w:val="none" w:sz="0" w:space="0" w:color="auto"/>
            <w:right w:val="none" w:sz="0" w:space="0" w:color="auto"/>
          </w:divBdr>
        </w:div>
      </w:divsChild>
    </w:div>
    <w:div w:id="233054601">
      <w:bodyDiv w:val="1"/>
      <w:marLeft w:val="0"/>
      <w:marRight w:val="0"/>
      <w:marTop w:val="0"/>
      <w:marBottom w:val="0"/>
      <w:divBdr>
        <w:top w:val="none" w:sz="0" w:space="0" w:color="auto"/>
        <w:left w:val="none" w:sz="0" w:space="0" w:color="auto"/>
        <w:bottom w:val="none" w:sz="0" w:space="0" w:color="auto"/>
        <w:right w:val="none" w:sz="0" w:space="0" w:color="auto"/>
      </w:divBdr>
      <w:divsChild>
        <w:div w:id="695352615">
          <w:marLeft w:val="1080"/>
          <w:marRight w:val="0"/>
          <w:marTop w:val="100"/>
          <w:marBottom w:val="0"/>
          <w:divBdr>
            <w:top w:val="none" w:sz="0" w:space="0" w:color="auto"/>
            <w:left w:val="none" w:sz="0" w:space="0" w:color="auto"/>
            <w:bottom w:val="none" w:sz="0" w:space="0" w:color="auto"/>
            <w:right w:val="none" w:sz="0" w:space="0" w:color="auto"/>
          </w:divBdr>
        </w:div>
        <w:div w:id="371197947">
          <w:marLeft w:val="1080"/>
          <w:marRight w:val="0"/>
          <w:marTop w:val="100"/>
          <w:marBottom w:val="0"/>
          <w:divBdr>
            <w:top w:val="none" w:sz="0" w:space="0" w:color="auto"/>
            <w:left w:val="none" w:sz="0" w:space="0" w:color="auto"/>
            <w:bottom w:val="none" w:sz="0" w:space="0" w:color="auto"/>
            <w:right w:val="none" w:sz="0" w:space="0" w:color="auto"/>
          </w:divBdr>
        </w:div>
        <w:div w:id="1420131097">
          <w:marLeft w:val="1080"/>
          <w:marRight w:val="0"/>
          <w:marTop w:val="100"/>
          <w:marBottom w:val="0"/>
          <w:divBdr>
            <w:top w:val="none" w:sz="0" w:space="0" w:color="auto"/>
            <w:left w:val="none" w:sz="0" w:space="0" w:color="auto"/>
            <w:bottom w:val="none" w:sz="0" w:space="0" w:color="auto"/>
            <w:right w:val="none" w:sz="0" w:space="0" w:color="auto"/>
          </w:divBdr>
        </w:div>
      </w:divsChild>
    </w:div>
    <w:div w:id="323122049">
      <w:bodyDiv w:val="1"/>
      <w:marLeft w:val="0"/>
      <w:marRight w:val="0"/>
      <w:marTop w:val="0"/>
      <w:marBottom w:val="0"/>
      <w:divBdr>
        <w:top w:val="none" w:sz="0" w:space="0" w:color="auto"/>
        <w:left w:val="none" w:sz="0" w:space="0" w:color="auto"/>
        <w:bottom w:val="none" w:sz="0" w:space="0" w:color="auto"/>
        <w:right w:val="none" w:sz="0" w:space="0" w:color="auto"/>
      </w:divBdr>
    </w:div>
    <w:div w:id="369648947">
      <w:bodyDiv w:val="1"/>
      <w:marLeft w:val="0"/>
      <w:marRight w:val="0"/>
      <w:marTop w:val="0"/>
      <w:marBottom w:val="0"/>
      <w:divBdr>
        <w:top w:val="none" w:sz="0" w:space="0" w:color="auto"/>
        <w:left w:val="none" w:sz="0" w:space="0" w:color="auto"/>
        <w:bottom w:val="none" w:sz="0" w:space="0" w:color="auto"/>
        <w:right w:val="none" w:sz="0" w:space="0" w:color="auto"/>
      </w:divBdr>
    </w:div>
    <w:div w:id="371074858">
      <w:bodyDiv w:val="1"/>
      <w:marLeft w:val="0"/>
      <w:marRight w:val="0"/>
      <w:marTop w:val="0"/>
      <w:marBottom w:val="0"/>
      <w:divBdr>
        <w:top w:val="none" w:sz="0" w:space="0" w:color="auto"/>
        <w:left w:val="none" w:sz="0" w:space="0" w:color="auto"/>
        <w:bottom w:val="none" w:sz="0" w:space="0" w:color="auto"/>
        <w:right w:val="none" w:sz="0" w:space="0" w:color="auto"/>
      </w:divBdr>
      <w:divsChild>
        <w:div w:id="1772433303">
          <w:marLeft w:val="1080"/>
          <w:marRight w:val="0"/>
          <w:marTop w:val="100"/>
          <w:marBottom w:val="0"/>
          <w:divBdr>
            <w:top w:val="none" w:sz="0" w:space="0" w:color="auto"/>
            <w:left w:val="none" w:sz="0" w:space="0" w:color="auto"/>
            <w:bottom w:val="none" w:sz="0" w:space="0" w:color="auto"/>
            <w:right w:val="none" w:sz="0" w:space="0" w:color="auto"/>
          </w:divBdr>
        </w:div>
        <w:div w:id="913970515">
          <w:marLeft w:val="1080"/>
          <w:marRight w:val="0"/>
          <w:marTop w:val="100"/>
          <w:marBottom w:val="0"/>
          <w:divBdr>
            <w:top w:val="none" w:sz="0" w:space="0" w:color="auto"/>
            <w:left w:val="none" w:sz="0" w:space="0" w:color="auto"/>
            <w:bottom w:val="none" w:sz="0" w:space="0" w:color="auto"/>
            <w:right w:val="none" w:sz="0" w:space="0" w:color="auto"/>
          </w:divBdr>
        </w:div>
        <w:div w:id="738405076">
          <w:marLeft w:val="1080"/>
          <w:marRight w:val="0"/>
          <w:marTop w:val="100"/>
          <w:marBottom w:val="0"/>
          <w:divBdr>
            <w:top w:val="none" w:sz="0" w:space="0" w:color="auto"/>
            <w:left w:val="none" w:sz="0" w:space="0" w:color="auto"/>
            <w:bottom w:val="none" w:sz="0" w:space="0" w:color="auto"/>
            <w:right w:val="none" w:sz="0" w:space="0" w:color="auto"/>
          </w:divBdr>
        </w:div>
      </w:divsChild>
    </w:div>
    <w:div w:id="458451055">
      <w:bodyDiv w:val="1"/>
      <w:marLeft w:val="0"/>
      <w:marRight w:val="0"/>
      <w:marTop w:val="0"/>
      <w:marBottom w:val="0"/>
      <w:divBdr>
        <w:top w:val="none" w:sz="0" w:space="0" w:color="auto"/>
        <w:left w:val="none" w:sz="0" w:space="0" w:color="auto"/>
        <w:bottom w:val="none" w:sz="0" w:space="0" w:color="auto"/>
        <w:right w:val="none" w:sz="0" w:space="0" w:color="auto"/>
      </w:divBdr>
      <w:divsChild>
        <w:div w:id="2029217116">
          <w:marLeft w:val="0"/>
          <w:marRight w:val="0"/>
          <w:marTop w:val="0"/>
          <w:marBottom w:val="0"/>
          <w:divBdr>
            <w:top w:val="none" w:sz="0" w:space="0" w:color="auto"/>
            <w:left w:val="none" w:sz="0" w:space="0" w:color="auto"/>
            <w:bottom w:val="none" w:sz="0" w:space="0" w:color="auto"/>
            <w:right w:val="none" w:sz="0" w:space="0" w:color="auto"/>
          </w:divBdr>
        </w:div>
      </w:divsChild>
    </w:div>
    <w:div w:id="475992853">
      <w:bodyDiv w:val="1"/>
      <w:marLeft w:val="0"/>
      <w:marRight w:val="0"/>
      <w:marTop w:val="0"/>
      <w:marBottom w:val="0"/>
      <w:divBdr>
        <w:top w:val="none" w:sz="0" w:space="0" w:color="auto"/>
        <w:left w:val="none" w:sz="0" w:space="0" w:color="auto"/>
        <w:bottom w:val="none" w:sz="0" w:space="0" w:color="auto"/>
        <w:right w:val="none" w:sz="0" w:space="0" w:color="auto"/>
      </w:divBdr>
      <w:divsChild>
        <w:div w:id="1413816803">
          <w:marLeft w:val="0"/>
          <w:marRight w:val="0"/>
          <w:marTop w:val="0"/>
          <w:marBottom w:val="0"/>
          <w:divBdr>
            <w:top w:val="none" w:sz="0" w:space="0" w:color="auto"/>
            <w:left w:val="none" w:sz="0" w:space="0" w:color="auto"/>
            <w:bottom w:val="none" w:sz="0" w:space="0" w:color="auto"/>
            <w:right w:val="none" w:sz="0" w:space="0" w:color="auto"/>
          </w:divBdr>
        </w:div>
      </w:divsChild>
    </w:div>
    <w:div w:id="478428633">
      <w:bodyDiv w:val="1"/>
      <w:marLeft w:val="0"/>
      <w:marRight w:val="0"/>
      <w:marTop w:val="0"/>
      <w:marBottom w:val="0"/>
      <w:divBdr>
        <w:top w:val="none" w:sz="0" w:space="0" w:color="auto"/>
        <w:left w:val="none" w:sz="0" w:space="0" w:color="auto"/>
        <w:bottom w:val="none" w:sz="0" w:space="0" w:color="auto"/>
        <w:right w:val="none" w:sz="0" w:space="0" w:color="auto"/>
      </w:divBdr>
    </w:div>
    <w:div w:id="482045471">
      <w:bodyDiv w:val="1"/>
      <w:marLeft w:val="0"/>
      <w:marRight w:val="0"/>
      <w:marTop w:val="0"/>
      <w:marBottom w:val="0"/>
      <w:divBdr>
        <w:top w:val="none" w:sz="0" w:space="0" w:color="auto"/>
        <w:left w:val="none" w:sz="0" w:space="0" w:color="auto"/>
        <w:bottom w:val="none" w:sz="0" w:space="0" w:color="auto"/>
        <w:right w:val="none" w:sz="0" w:space="0" w:color="auto"/>
      </w:divBdr>
      <w:divsChild>
        <w:div w:id="16781564">
          <w:marLeft w:val="360"/>
          <w:marRight w:val="0"/>
          <w:marTop w:val="200"/>
          <w:marBottom w:val="0"/>
          <w:divBdr>
            <w:top w:val="none" w:sz="0" w:space="0" w:color="auto"/>
            <w:left w:val="none" w:sz="0" w:space="0" w:color="auto"/>
            <w:bottom w:val="none" w:sz="0" w:space="0" w:color="auto"/>
            <w:right w:val="none" w:sz="0" w:space="0" w:color="auto"/>
          </w:divBdr>
        </w:div>
        <w:div w:id="1111169953">
          <w:marLeft w:val="1080"/>
          <w:marRight w:val="0"/>
          <w:marTop w:val="100"/>
          <w:marBottom w:val="0"/>
          <w:divBdr>
            <w:top w:val="none" w:sz="0" w:space="0" w:color="auto"/>
            <w:left w:val="none" w:sz="0" w:space="0" w:color="auto"/>
            <w:bottom w:val="none" w:sz="0" w:space="0" w:color="auto"/>
            <w:right w:val="none" w:sz="0" w:space="0" w:color="auto"/>
          </w:divBdr>
        </w:div>
        <w:div w:id="2065987941">
          <w:marLeft w:val="1080"/>
          <w:marRight w:val="0"/>
          <w:marTop w:val="100"/>
          <w:marBottom w:val="0"/>
          <w:divBdr>
            <w:top w:val="none" w:sz="0" w:space="0" w:color="auto"/>
            <w:left w:val="none" w:sz="0" w:space="0" w:color="auto"/>
            <w:bottom w:val="none" w:sz="0" w:space="0" w:color="auto"/>
            <w:right w:val="none" w:sz="0" w:space="0" w:color="auto"/>
          </w:divBdr>
        </w:div>
        <w:div w:id="1348142030">
          <w:marLeft w:val="1080"/>
          <w:marRight w:val="0"/>
          <w:marTop w:val="100"/>
          <w:marBottom w:val="0"/>
          <w:divBdr>
            <w:top w:val="none" w:sz="0" w:space="0" w:color="auto"/>
            <w:left w:val="none" w:sz="0" w:space="0" w:color="auto"/>
            <w:bottom w:val="none" w:sz="0" w:space="0" w:color="auto"/>
            <w:right w:val="none" w:sz="0" w:space="0" w:color="auto"/>
          </w:divBdr>
        </w:div>
        <w:div w:id="706838523">
          <w:marLeft w:val="1080"/>
          <w:marRight w:val="0"/>
          <w:marTop w:val="100"/>
          <w:marBottom w:val="0"/>
          <w:divBdr>
            <w:top w:val="none" w:sz="0" w:space="0" w:color="auto"/>
            <w:left w:val="none" w:sz="0" w:space="0" w:color="auto"/>
            <w:bottom w:val="none" w:sz="0" w:space="0" w:color="auto"/>
            <w:right w:val="none" w:sz="0" w:space="0" w:color="auto"/>
          </w:divBdr>
        </w:div>
        <w:div w:id="717362533">
          <w:marLeft w:val="1080"/>
          <w:marRight w:val="0"/>
          <w:marTop w:val="100"/>
          <w:marBottom w:val="0"/>
          <w:divBdr>
            <w:top w:val="none" w:sz="0" w:space="0" w:color="auto"/>
            <w:left w:val="none" w:sz="0" w:space="0" w:color="auto"/>
            <w:bottom w:val="none" w:sz="0" w:space="0" w:color="auto"/>
            <w:right w:val="none" w:sz="0" w:space="0" w:color="auto"/>
          </w:divBdr>
        </w:div>
        <w:div w:id="274824978">
          <w:marLeft w:val="1080"/>
          <w:marRight w:val="0"/>
          <w:marTop w:val="100"/>
          <w:marBottom w:val="0"/>
          <w:divBdr>
            <w:top w:val="none" w:sz="0" w:space="0" w:color="auto"/>
            <w:left w:val="none" w:sz="0" w:space="0" w:color="auto"/>
            <w:bottom w:val="none" w:sz="0" w:space="0" w:color="auto"/>
            <w:right w:val="none" w:sz="0" w:space="0" w:color="auto"/>
          </w:divBdr>
        </w:div>
        <w:div w:id="1432821155">
          <w:marLeft w:val="1080"/>
          <w:marRight w:val="0"/>
          <w:marTop w:val="100"/>
          <w:marBottom w:val="0"/>
          <w:divBdr>
            <w:top w:val="none" w:sz="0" w:space="0" w:color="auto"/>
            <w:left w:val="none" w:sz="0" w:space="0" w:color="auto"/>
            <w:bottom w:val="none" w:sz="0" w:space="0" w:color="auto"/>
            <w:right w:val="none" w:sz="0" w:space="0" w:color="auto"/>
          </w:divBdr>
        </w:div>
        <w:div w:id="2078048102">
          <w:marLeft w:val="1080"/>
          <w:marRight w:val="0"/>
          <w:marTop w:val="100"/>
          <w:marBottom w:val="0"/>
          <w:divBdr>
            <w:top w:val="none" w:sz="0" w:space="0" w:color="auto"/>
            <w:left w:val="none" w:sz="0" w:space="0" w:color="auto"/>
            <w:bottom w:val="none" w:sz="0" w:space="0" w:color="auto"/>
            <w:right w:val="none" w:sz="0" w:space="0" w:color="auto"/>
          </w:divBdr>
        </w:div>
      </w:divsChild>
    </w:div>
    <w:div w:id="611666968">
      <w:bodyDiv w:val="1"/>
      <w:marLeft w:val="0"/>
      <w:marRight w:val="0"/>
      <w:marTop w:val="0"/>
      <w:marBottom w:val="0"/>
      <w:divBdr>
        <w:top w:val="none" w:sz="0" w:space="0" w:color="auto"/>
        <w:left w:val="none" w:sz="0" w:space="0" w:color="auto"/>
        <w:bottom w:val="none" w:sz="0" w:space="0" w:color="auto"/>
        <w:right w:val="none" w:sz="0" w:space="0" w:color="auto"/>
      </w:divBdr>
      <w:divsChild>
        <w:div w:id="813525560">
          <w:marLeft w:val="0"/>
          <w:marRight w:val="0"/>
          <w:marTop w:val="0"/>
          <w:marBottom w:val="0"/>
          <w:divBdr>
            <w:top w:val="none" w:sz="0" w:space="0" w:color="auto"/>
            <w:left w:val="none" w:sz="0" w:space="0" w:color="auto"/>
            <w:bottom w:val="none" w:sz="0" w:space="0" w:color="auto"/>
            <w:right w:val="none" w:sz="0" w:space="0" w:color="auto"/>
          </w:divBdr>
        </w:div>
      </w:divsChild>
    </w:div>
    <w:div w:id="699205138">
      <w:bodyDiv w:val="1"/>
      <w:marLeft w:val="0"/>
      <w:marRight w:val="0"/>
      <w:marTop w:val="0"/>
      <w:marBottom w:val="0"/>
      <w:divBdr>
        <w:top w:val="none" w:sz="0" w:space="0" w:color="auto"/>
        <w:left w:val="none" w:sz="0" w:space="0" w:color="auto"/>
        <w:bottom w:val="none" w:sz="0" w:space="0" w:color="auto"/>
        <w:right w:val="none" w:sz="0" w:space="0" w:color="auto"/>
      </w:divBdr>
      <w:divsChild>
        <w:div w:id="2112697115">
          <w:marLeft w:val="360"/>
          <w:marRight w:val="0"/>
          <w:marTop w:val="200"/>
          <w:marBottom w:val="0"/>
          <w:divBdr>
            <w:top w:val="none" w:sz="0" w:space="0" w:color="auto"/>
            <w:left w:val="none" w:sz="0" w:space="0" w:color="auto"/>
            <w:bottom w:val="none" w:sz="0" w:space="0" w:color="auto"/>
            <w:right w:val="none" w:sz="0" w:space="0" w:color="auto"/>
          </w:divBdr>
        </w:div>
      </w:divsChild>
    </w:div>
    <w:div w:id="704721484">
      <w:bodyDiv w:val="1"/>
      <w:marLeft w:val="0"/>
      <w:marRight w:val="0"/>
      <w:marTop w:val="0"/>
      <w:marBottom w:val="0"/>
      <w:divBdr>
        <w:top w:val="none" w:sz="0" w:space="0" w:color="auto"/>
        <w:left w:val="none" w:sz="0" w:space="0" w:color="auto"/>
        <w:bottom w:val="none" w:sz="0" w:space="0" w:color="auto"/>
        <w:right w:val="none" w:sz="0" w:space="0" w:color="auto"/>
      </w:divBdr>
      <w:divsChild>
        <w:div w:id="134102899">
          <w:marLeft w:val="360"/>
          <w:marRight w:val="0"/>
          <w:marTop w:val="200"/>
          <w:marBottom w:val="0"/>
          <w:divBdr>
            <w:top w:val="none" w:sz="0" w:space="0" w:color="auto"/>
            <w:left w:val="none" w:sz="0" w:space="0" w:color="auto"/>
            <w:bottom w:val="none" w:sz="0" w:space="0" w:color="auto"/>
            <w:right w:val="none" w:sz="0" w:space="0" w:color="auto"/>
          </w:divBdr>
        </w:div>
        <w:div w:id="1186485317">
          <w:marLeft w:val="360"/>
          <w:marRight w:val="0"/>
          <w:marTop w:val="200"/>
          <w:marBottom w:val="0"/>
          <w:divBdr>
            <w:top w:val="none" w:sz="0" w:space="0" w:color="auto"/>
            <w:left w:val="none" w:sz="0" w:space="0" w:color="auto"/>
            <w:bottom w:val="none" w:sz="0" w:space="0" w:color="auto"/>
            <w:right w:val="none" w:sz="0" w:space="0" w:color="auto"/>
          </w:divBdr>
        </w:div>
        <w:div w:id="1748264515">
          <w:marLeft w:val="360"/>
          <w:marRight w:val="0"/>
          <w:marTop w:val="200"/>
          <w:marBottom w:val="0"/>
          <w:divBdr>
            <w:top w:val="none" w:sz="0" w:space="0" w:color="auto"/>
            <w:left w:val="none" w:sz="0" w:space="0" w:color="auto"/>
            <w:bottom w:val="none" w:sz="0" w:space="0" w:color="auto"/>
            <w:right w:val="none" w:sz="0" w:space="0" w:color="auto"/>
          </w:divBdr>
        </w:div>
        <w:div w:id="1018119591">
          <w:marLeft w:val="360"/>
          <w:marRight w:val="0"/>
          <w:marTop w:val="200"/>
          <w:marBottom w:val="0"/>
          <w:divBdr>
            <w:top w:val="none" w:sz="0" w:space="0" w:color="auto"/>
            <w:left w:val="none" w:sz="0" w:space="0" w:color="auto"/>
            <w:bottom w:val="none" w:sz="0" w:space="0" w:color="auto"/>
            <w:right w:val="none" w:sz="0" w:space="0" w:color="auto"/>
          </w:divBdr>
        </w:div>
        <w:div w:id="2119443033">
          <w:marLeft w:val="360"/>
          <w:marRight w:val="0"/>
          <w:marTop w:val="200"/>
          <w:marBottom w:val="0"/>
          <w:divBdr>
            <w:top w:val="none" w:sz="0" w:space="0" w:color="auto"/>
            <w:left w:val="none" w:sz="0" w:space="0" w:color="auto"/>
            <w:bottom w:val="none" w:sz="0" w:space="0" w:color="auto"/>
            <w:right w:val="none" w:sz="0" w:space="0" w:color="auto"/>
          </w:divBdr>
        </w:div>
        <w:div w:id="1784764658">
          <w:marLeft w:val="360"/>
          <w:marRight w:val="0"/>
          <w:marTop w:val="200"/>
          <w:marBottom w:val="0"/>
          <w:divBdr>
            <w:top w:val="none" w:sz="0" w:space="0" w:color="auto"/>
            <w:left w:val="none" w:sz="0" w:space="0" w:color="auto"/>
            <w:bottom w:val="none" w:sz="0" w:space="0" w:color="auto"/>
            <w:right w:val="none" w:sz="0" w:space="0" w:color="auto"/>
          </w:divBdr>
        </w:div>
        <w:div w:id="881092697">
          <w:marLeft w:val="360"/>
          <w:marRight w:val="0"/>
          <w:marTop w:val="200"/>
          <w:marBottom w:val="0"/>
          <w:divBdr>
            <w:top w:val="none" w:sz="0" w:space="0" w:color="auto"/>
            <w:left w:val="none" w:sz="0" w:space="0" w:color="auto"/>
            <w:bottom w:val="none" w:sz="0" w:space="0" w:color="auto"/>
            <w:right w:val="none" w:sz="0" w:space="0" w:color="auto"/>
          </w:divBdr>
        </w:div>
        <w:div w:id="1347712760">
          <w:marLeft w:val="360"/>
          <w:marRight w:val="0"/>
          <w:marTop w:val="200"/>
          <w:marBottom w:val="0"/>
          <w:divBdr>
            <w:top w:val="none" w:sz="0" w:space="0" w:color="auto"/>
            <w:left w:val="none" w:sz="0" w:space="0" w:color="auto"/>
            <w:bottom w:val="none" w:sz="0" w:space="0" w:color="auto"/>
            <w:right w:val="none" w:sz="0" w:space="0" w:color="auto"/>
          </w:divBdr>
        </w:div>
      </w:divsChild>
    </w:div>
    <w:div w:id="802694251">
      <w:bodyDiv w:val="1"/>
      <w:marLeft w:val="0"/>
      <w:marRight w:val="0"/>
      <w:marTop w:val="0"/>
      <w:marBottom w:val="0"/>
      <w:divBdr>
        <w:top w:val="none" w:sz="0" w:space="0" w:color="auto"/>
        <w:left w:val="none" w:sz="0" w:space="0" w:color="auto"/>
        <w:bottom w:val="none" w:sz="0" w:space="0" w:color="auto"/>
        <w:right w:val="none" w:sz="0" w:space="0" w:color="auto"/>
      </w:divBdr>
      <w:divsChild>
        <w:div w:id="1907299003">
          <w:marLeft w:val="446"/>
          <w:marRight w:val="0"/>
          <w:marTop w:val="200"/>
          <w:marBottom w:val="0"/>
          <w:divBdr>
            <w:top w:val="none" w:sz="0" w:space="0" w:color="auto"/>
            <w:left w:val="none" w:sz="0" w:space="0" w:color="auto"/>
            <w:bottom w:val="none" w:sz="0" w:space="0" w:color="auto"/>
            <w:right w:val="none" w:sz="0" w:space="0" w:color="auto"/>
          </w:divBdr>
        </w:div>
        <w:div w:id="72315310">
          <w:marLeft w:val="446"/>
          <w:marRight w:val="0"/>
          <w:marTop w:val="200"/>
          <w:marBottom w:val="0"/>
          <w:divBdr>
            <w:top w:val="none" w:sz="0" w:space="0" w:color="auto"/>
            <w:left w:val="none" w:sz="0" w:space="0" w:color="auto"/>
            <w:bottom w:val="none" w:sz="0" w:space="0" w:color="auto"/>
            <w:right w:val="none" w:sz="0" w:space="0" w:color="auto"/>
          </w:divBdr>
        </w:div>
        <w:div w:id="1785807270">
          <w:marLeft w:val="446"/>
          <w:marRight w:val="0"/>
          <w:marTop w:val="200"/>
          <w:marBottom w:val="0"/>
          <w:divBdr>
            <w:top w:val="none" w:sz="0" w:space="0" w:color="auto"/>
            <w:left w:val="none" w:sz="0" w:space="0" w:color="auto"/>
            <w:bottom w:val="none" w:sz="0" w:space="0" w:color="auto"/>
            <w:right w:val="none" w:sz="0" w:space="0" w:color="auto"/>
          </w:divBdr>
        </w:div>
        <w:div w:id="1047685382">
          <w:marLeft w:val="446"/>
          <w:marRight w:val="0"/>
          <w:marTop w:val="200"/>
          <w:marBottom w:val="0"/>
          <w:divBdr>
            <w:top w:val="none" w:sz="0" w:space="0" w:color="auto"/>
            <w:left w:val="none" w:sz="0" w:space="0" w:color="auto"/>
            <w:bottom w:val="none" w:sz="0" w:space="0" w:color="auto"/>
            <w:right w:val="none" w:sz="0" w:space="0" w:color="auto"/>
          </w:divBdr>
        </w:div>
      </w:divsChild>
    </w:div>
    <w:div w:id="825127516">
      <w:bodyDiv w:val="1"/>
      <w:marLeft w:val="0"/>
      <w:marRight w:val="0"/>
      <w:marTop w:val="0"/>
      <w:marBottom w:val="0"/>
      <w:divBdr>
        <w:top w:val="none" w:sz="0" w:space="0" w:color="auto"/>
        <w:left w:val="none" w:sz="0" w:space="0" w:color="auto"/>
        <w:bottom w:val="none" w:sz="0" w:space="0" w:color="auto"/>
        <w:right w:val="none" w:sz="0" w:space="0" w:color="auto"/>
      </w:divBdr>
    </w:div>
    <w:div w:id="954366593">
      <w:bodyDiv w:val="1"/>
      <w:marLeft w:val="0"/>
      <w:marRight w:val="0"/>
      <w:marTop w:val="0"/>
      <w:marBottom w:val="0"/>
      <w:divBdr>
        <w:top w:val="none" w:sz="0" w:space="0" w:color="auto"/>
        <w:left w:val="none" w:sz="0" w:space="0" w:color="auto"/>
        <w:bottom w:val="none" w:sz="0" w:space="0" w:color="auto"/>
        <w:right w:val="none" w:sz="0" w:space="0" w:color="auto"/>
      </w:divBdr>
      <w:divsChild>
        <w:div w:id="1294284566">
          <w:marLeft w:val="446"/>
          <w:marRight w:val="0"/>
          <w:marTop w:val="200"/>
          <w:marBottom w:val="0"/>
          <w:divBdr>
            <w:top w:val="none" w:sz="0" w:space="0" w:color="auto"/>
            <w:left w:val="none" w:sz="0" w:space="0" w:color="auto"/>
            <w:bottom w:val="none" w:sz="0" w:space="0" w:color="auto"/>
            <w:right w:val="none" w:sz="0" w:space="0" w:color="auto"/>
          </w:divBdr>
        </w:div>
        <w:div w:id="343099091">
          <w:marLeft w:val="446"/>
          <w:marRight w:val="0"/>
          <w:marTop w:val="200"/>
          <w:marBottom w:val="0"/>
          <w:divBdr>
            <w:top w:val="none" w:sz="0" w:space="0" w:color="auto"/>
            <w:left w:val="none" w:sz="0" w:space="0" w:color="auto"/>
            <w:bottom w:val="none" w:sz="0" w:space="0" w:color="auto"/>
            <w:right w:val="none" w:sz="0" w:space="0" w:color="auto"/>
          </w:divBdr>
        </w:div>
        <w:div w:id="688213318">
          <w:marLeft w:val="446"/>
          <w:marRight w:val="0"/>
          <w:marTop w:val="200"/>
          <w:marBottom w:val="0"/>
          <w:divBdr>
            <w:top w:val="none" w:sz="0" w:space="0" w:color="auto"/>
            <w:left w:val="none" w:sz="0" w:space="0" w:color="auto"/>
            <w:bottom w:val="none" w:sz="0" w:space="0" w:color="auto"/>
            <w:right w:val="none" w:sz="0" w:space="0" w:color="auto"/>
          </w:divBdr>
        </w:div>
        <w:div w:id="136731860">
          <w:marLeft w:val="446"/>
          <w:marRight w:val="0"/>
          <w:marTop w:val="200"/>
          <w:marBottom w:val="0"/>
          <w:divBdr>
            <w:top w:val="none" w:sz="0" w:space="0" w:color="auto"/>
            <w:left w:val="none" w:sz="0" w:space="0" w:color="auto"/>
            <w:bottom w:val="none" w:sz="0" w:space="0" w:color="auto"/>
            <w:right w:val="none" w:sz="0" w:space="0" w:color="auto"/>
          </w:divBdr>
        </w:div>
        <w:div w:id="639845301">
          <w:marLeft w:val="446"/>
          <w:marRight w:val="0"/>
          <w:marTop w:val="200"/>
          <w:marBottom w:val="0"/>
          <w:divBdr>
            <w:top w:val="none" w:sz="0" w:space="0" w:color="auto"/>
            <w:left w:val="none" w:sz="0" w:space="0" w:color="auto"/>
            <w:bottom w:val="none" w:sz="0" w:space="0" w:color="auto"/>
            <w:right w:val="none" w:sz="0" w:space="0" w:color="auto"/>
          </w:divBdr>
        </w:div>
        <w:div w:id="312369494">
          <w:marLeft w:val="446"/>
          <w:marRight w:val="0"/>
          <w:marTop w:val="200"/>
          <w:marBottom w:val="0"/>
          <w:divBdr>
            <w:top w:val="none" w:sz="0" w:space="0" w:color="auto"/>
            <w:left w:val="none" w:sz="0" w:space="0" w:color="auto"/>
            <w:bottom w:val="none" w:sz="0" w:space="0" w:color="auto"/>
            <w:right w:val="none" w:sz="0" w:space="0" w:color="auto"/>
          </w:divBdr>
        </w:div>
      </w:divsChild>
    </w:div>
    <w:div w:id="978268633">
      <w:bodyDiv w:val="1"/>
      <w:marLeft w:val="0"/>
      <w:marRight w:val="0"/>
      <w:marTop w:val="0"/>
      <w:marBottom w:val="0"/>
      <w:divBdr>
        <w:top w:val="none" w:sz="0" w:space="0" w:color="auto"/>
        <w:left w:val="none" w:sz="0" w:space="0" w:color="auto"/>
        <w:bottom w:val="none" w:sz="0" w:space="0" w:color="auto"/>
        <w:right w:val="none" w:sz="0" w:space="0" w:color="auto"/>
      </w:divBdr>
      <w:divsChild>
        <w:div w:id="1556964564">
          <w:marLeft w:val="0"/>
          <w:marRight w:val="0"/>
          <w:marTop w:val="0"/>
          <w:marBottom w:val="0"/>
          <w:divBdr>
            <w:top w:val="none" w:sz="0" w:space="0" w:color="auto"/>
            <w:left w:val="none" w:sz="0" w:space="0" w:color="auto"/>
            <w:bottom w:val="none" w:sz="0" w:space="0" w:color="auto"/>
            <w:right w:val="none" w:sz="0" w:space="0" w:color="auto"/>
          </w:divBdr>
        </w:div>
      </w:divsChild>
    </w:div>
    <w:div w:id="998382927">
      <w:bodyDiv w:val="1"/>
      <w:marLeft w:val="0"/>
      <w:marRight w:val="0"/>
      <w:marTop w:val="0"/>
      <w:marBottom w:val="0"/>
      <w:divBdr>
        <w:top w:val="none" w:sz="0" w:space="0" w:color="auto"/>
        <w:left w:val="none" w:sz="0" w:space="0" w:color="auto"/>
        <w:bottom w:val="none" w:sz="0" w:space="0" w:color="auto"/>
        <w:right w:val="none" w:sz="0" w:space="0" w:color="auto"/>
      </w:divBdr>
      <w:divsChild>
        <w:div w:id="2032953803">
          <w:marLeft w:val="360"/>
          <w:marRight w:val="0"/>
          <w:marTop w:val="200"/>
          <w:marBottom w:val="0"/>
          <w:divBdr>
            <w:top w:val="none" w:sz="0" w:space="0" w:color="auto"/>
            <w:left w:val="none" w:sz="0" w:space="0" w:color="auto"/>
            <w:bottom w:val="none" w:sz="0" w:space="0" w:color="auto"/>
            <w:right w:val="none" w:sz="0" w:space="0" w:color="auto"/>
          </w:divBdr>
        </w:div>
      </w:divsChild>
    </w:div>
    <w:div w:id="1033312640">
      <w:bodyDiv w:val="1"/>
      <w:marLeft w:val="0"/>
      <w:marRight w:val="0"/>
      <w:marTop w:val="0"/>
      <w:marBottom w:val="0"/>
      <w:divBdr>
        <w:top w:val="none" w:sz="0" w:space="0" w:color="auto"/>
        <w:left w:val="none" w:sz="0" w:space="0" w:color="auto"/>
        <w:bottom w:val="none" w:sz="0" w:space="0" w:color="auto"/>
        <w:right w:val="none" w:sz="0" w:space="0" w:color="auto"/>
      </w:divBdr>
    </w:div>
    <w:div w:id="1046292031">
      <w:bodyDiv w:val="1"/>
      <w:marLeft w:val="0"/>
      <w:marRight w:val="0"/>
      <w:marTop w:val="0"/>
      <w:marBottom w:val="0"/>
      <w:divBdr>
        <w:top w:val="none" w:sz="0" w:space="0" w:color="auto"/>
        <w:left w:val="none" w:sz="0" w:space="0" w:color="auto"/>
        <w:bottom w:val="none" w:sz="0" w:space="0" w:color="auto"/>
        <w:right w:val="none" w:sz="0" w:space="0" w:color="auto"/>
      </w:divBdr>
      <w:divsChild>
        <w:div w:id="151802216">
          <w:marLeft w:val="360"/>
          <w:marRight w:val="0"/>
          <w:marTop w:val="200"/>
          <w:marBottom w:val="0"/>
          <w:divBdr>
            <w:top w:val="none" w:sz="0" w:space="0" w:color="auto"/>
            <w:left w:val="none" w:sz="0" w:space="0" w:color="auto"/>
            <w:bottom w:val="none" w:sz="0" w:space="0" w:color="auto"/>
            <w:right w:val="none" w:sz="0" w:space="0" w:color="auto"/>
          </w:divBdr>
        </w:div>
        <w:div w:id="1219703910">
          <w:marLeft w:val="360"/>
          <w:marRight w:val="0"/>
          <w:marTop w:val="200"/>
          <w:marBottom w:val="0"/>
          <w:divBdr>
            <w:top w:val="none" w:sz="0" w:space="0" w:color="auto"/>
            <w:left w:val="none" w:sz="0" w:space="0" w:color="auto"/>
            <w:bottom w:val="none" w:sz="0" w:space="0" w:color="auto"/>
            <w:right w:val="none" w:sz="0" w:space="0" w:color="auto"/>
          </w:divBdr>
        </w:div>
        <w:div w:id="683749578">
          <w:marLeft w:val="360"/>
          <w:marRight w:val="0"/>
          <w:marTop w:val="200"/>
          <w:marBottom w:val="0"/>
          <w:divBdr>
            <w:top w:val="none" w:sz="0" w:space="0" w:color="auto"/>
            <w:left w:val="none" w:sz="0" w:space="0" w:color="auto"/>
            <w:bottom w:val="none" w:sz="0" w:space="0" w:color="auto"/>
            <w:right w:val="none" w:sz="0" w:space="0" w:color="auto"/>
          </w:divBdr>
        </w:div>
      </w:divsChild>
    </w:div>
    <w:div w:id="1046947932">
      <w:bodyDiv w:val="1"/>
      <w:marLeft w:val="0"/>
      <w:marRight w:val="0"/>
      <w:marTop w:val="0"/>
      <w:marBottom w:val="0"/>
      <w:divBdr>
        <w:top w:val="none" w:sz="0" w:space="0" w:color="auto"/>
        <w:left w:val="none" w:sz="0" w:space="0" w:color="auto"/>
        <w:bottom w:val="none" w:sz="0" w:space="0" w:color="auto"/>
        <w:right w:val="none" w:sz="0" w:space="0" w:color="auto"/>
      </w:divBdr>
      <w:divsChild>
        <w:div w:id="88670303">
          <w:marLeft w:val="360"/>
          <w:marRight w:val="0"/>
          <w:marTop w:val="200"/>
          <w:marBottom w:val="0"/>
          <w:divBdr>
            <w:top w:val="none" w:sz="0" w:space="0" w:color="auto"/>
            <w:left w:val="none" w:sz="0" w:space="0" w:color="auto"/>
            <w:bottom w:val="none" w:sz="0" w:space="0" w:color="auto"/>
            <w:right w:val="none" w:sz="0" w:space="0" w:color="auto"/>
          </w:divBdr>
        </w:div>
      </w:divsChild>
    </w:div>
    <w:div w:id="1047529361">
      <w:bodyDiv w:val="1"/>
      <w:marLeft w:val="0"/>
      <w:marRight w:val="0"/>
      <w:marTop w:val="0"/>
      <w:marBottom w:val="0"/>
      <w:divBdr>
        <w:top w:val="none" w:sz="0" w:space="0" w:color="auto"/>
        <w:left w:val="none" w:sz="0" w:space="0" w:color="auto"/>
        <w:bottom w:val="none" w:sz="0" w:space="0" w:color="auto"/>
        <w:right w:val="none" w:sz="0" w:space="0" w:color="auto"/>
      </w:divBdr>
      <w:divsChild>
        <w:div w:id="11610263">
          <w:marLeft w:val="1080"/>
          <w:marRight w:val="0"/>
          <w:marTop w:val="100"/>
          <w:marBottom w:val="0"/>
          <w:divBdr>
            <w:top w:val="none" w:sz="0" w:space="0" w:color="auto"/>
            <w:left w:val="none" w:sz="0" w:space="0" w:color="auto"/>
            <w:bottom w:val="none" w:sz="0" w:space="0" w:color="auto"/>
            <w:right w:val="none" w:sz="0" w:space="0" w:color="auto"/>
          </w:divBdr>
        </w:div>
        <w:div w:id="1313870749">
          <w:marLeft w:val="1080"/>
          <w:marRight w:val="0"/>
          <w:marTop w:val="100"/>
          <w:marBottom w:val="0"/>
          <w:divBdr>
            <w:top w:val="none" w:sz="0" w:space="0" w:color="auto"/>
            <w:left w:val="none" w:sz="0" w:space="0" w:color="auto"/>
            <w:bottom w:val="none" w:sz="0" w:space="0" w:color="auto"/>
            <w:right w:val="none" w:sz="0" w:space="0" w:color="auto"/>
          </w:divBdr>
        </w:div>
        <w:div w:id="1489397118">
          <w:marLeft w:val="1080"/>
          <w:marRight w:val="0"/>
          <w:marTop w:val="100"/>
          <w:marBottom w:val="0"/>
          <w:divBdr>
            <w:top w:val="none" w:sz="0" w:space="0" w:color="auto"/>
            <w:left w:val="none" w:sz="0" w:space="0" w:color="auto"/>
            <w:bottom w:val="none" w:sz="0" w:space="0" w:color="auto"/>
            <w:right w:val="none" w:sz="0" w:space="0" w:color="auto"/>
          </w:divBdr>
        </w:div>
      </w:divsChild>
    </w:div>
    <w:div w:id="1054623278">
      <w:bodyDiv w:val="1"/>
      <w:marLeft w:val="0"/>
      <w:marRight w:val="0"/>
      <w:marTop w:val="0"/>
      <w:marBottom w:val="0"/>
      <w:divBdr>
        <w:top w:val="none" w:sz="0" w:space="0" w:color="auto"/>
        <w:left w:val="none" w:sz="0" w:space="0" w:color="auto"/>
        <w:bottom w:val="none" w:sz="0" w:space="0" w:color="auto"/>
        <w:right w:val="none" w:sz="0" w:space="0" w:color="auto"/>
      </w:divBdr>
      <w:divsChild>
        <w:div w:id="1294409575">
          <w:marLeft w:val="0"/>
          <w:marRight w:val="0"/>
          <w:marTop w:val="0"/>
          <w:marBottom w:val="0"/>
          <w:divBdr>
            <w:top w:val="none" w:sz="0" w:space="0" w:color="auto"/>
            <w:left w:val="none" w:sz="0" w:space="0" w:color="auto"/>
            <w:bottom w:val="none" w:sz="0" w:space="0" w:color="auto"/>
            <w:right w:val="none" w:sz="0" w:space="0" w:color="auto"/>
          </w:divBdr>
        </w:div>
      </w:divsChild>
    </w:div>
    <w:div w:id="1061637622">
      <w:bodyDiv w:val="1"/>
      <w:marLeft w:val="0"/>
      <w:marRight w:val="0"/>
      <w:marTop w:val="0"/>
      <w:marBottom w:val="0"/>
      <w:divBdr>
        <w:top w:val="none" w:sz="0" w:space="0" w:color="auto"/>
        <w:left w:val="none" w:sz="0" w:space="0" w:color="auto"/>
        <w:bottom w:val="none" w:sz="0" w:space="0" w:color="auto"/>
        <w:right w:val="none" w:sz="0" w:space="0" w:color="auto"/>
      </w:divBdr>
      <w:divsChild>
        <w:div w:id="2016109009">
          <w:marLeft w:val="360"/>
          <w:marRight w:val="0"/>
          <w:marTop w:val="200"/>
          <w:marBottom w:val="0"/>
          <w:divBdr>
            <w:top w:val="none" w:sz="0" w:space="0" w:color="auto"/>
            <w:left w:val="none" w:sz="0" w:space="0" w:color="auto"/>
            <w:bottom w:val="none" w:sz="0" w:space="0" w:color="auto"/>
            <w:right w:val="none" w:sz="0" w:space="0" w:color="auto"/>
          </w:divBdr>
        </w:div>
      </w:divsChild>
    </w:div>
    <w:div w:id="1065377136">
      <w:bodyDiv w:val="1"/>
      <w:marLeft w:val="0"/>
      <w:marRight w:val="0"/>
      <w:marTop w:val="0"/>
      <w:marBottom w:val="0"/>
      <w:divBdr>
        <w:top w:val="none" w:sz="0" w:space="0" w:color="auto"/>
        <w:left w:val="none" w:sz="0" w:space="0" w:color="auto"/>
        <w:bottom w:val="none" w:sz="0" w:space="0" w:color="auto"/>
        <w:right w:val="none" w:sz="0" w:space="0" w:color="auto"/>
      </w:divBdr>
      <w:divsChild>
        <w:div w:id="443232488">
          <w:marLeft w:val="0"/>
          <w:marRight w:val="0"/>
          <w:marTop w:val="0"/>
          <w:marBottom w:val="0"/>
          <w:divBdr>
            <w:top w:val="none" w:sz="0" w:space="0" w:color="auto"/>
            <w:left w:val="none" w:sz="0" w:space="0" w:color="auto"/>
            <w:bottom w:val="none" w:sz="0" w:space="0" w:color="auto"/>
            <w:right w:val="none" w:sz="0" w:space="0" w:color="auto"/>
          </w:divBdr>
        </w:div>
      </w:divsChild>
    </w:div>
    <w:div w:id="1081758989">
      <w:bodyDiv w:val="1"/>
      <w:marLeft w:val="0"/>
      <w:marRight w:val="0"/>
      <w:marTop w:val="0"/>
      <w:marBottom w:val="0"/>
      <w:divBdr>
        <w:top w:val="none" w:sz="0" w:space="0" w:color="auto"/>
        <w:left w:val="none" w:sz="0" w:space="0" w:color="auto"/>
        <w:bottom w:val="none" w:sz="0" w:space="0" w:color="auto"/>
        <w:right w:val="none" w:sz="0" w:space="0" w:color="auto"/>
      </w:divBdr>
      <w:divsChild>
        <w:div w:id="286589111">
          <w:marLeft w:val="0"/>
          <w:marRight w:val="0"/>
          <w:marTop w:val="15"/>
          <w:marBottom w:val="0"/>
          <w:divBdr>
            <w:top w:val="none" w:sz="0" w:space="0" w:color="auto"/>
            <w:left w:val="none" w:sz="0" w:space="0" w:color="auto"/>
            <w:bottom w:val="none" w:sz="0" w:space="0" w:color="auto"/>
            <w:right w:val="none" w:sz="0" w:space="0" w:color="auto"/>
          </w:divBdr>
          <w:divsChild>
            <w:div w:id="38221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3764">
      <w:bodyDiv w:val="1"/>
      <w:marLeft w:val="0"/>
      <w:marRight w:val="0"/>
      <w:marTop w:val="0"/>
      <w:marBottom w:val="0"/>
      <w:divBdr>
        <w:top w:val="none" w:sz="0" w:space="0" w:color="auto"/>
        <w:left w:val="none" w:sz="0" w:space="0" w:color="auto"/>
        <w:bottom w:val="none" w:sz="0" w:space="0" w:color="auto"/>
        <w:right w:val="none" w:sz="0" w:space="0" w:color="auto"/>
      </w:divBdr>
    </w:div>
    <w:div w:id="1158770886">
      <w:bodyDiv w:val="1"/>
      <w:marLeft w:val="0"/>
      <w:marRight w:val="0"/>
      <w:marTop w:val="0"/>
      <w:marBottom w:val="0"/>
      <w:divBdr>
        <w:top w:val="none" w:sz="0" w:space="0" w:color="auto"/>
        <w:left w:val="none" w:sz="0" w:space="0" w:color="auto"/>
        <w:bottom w:val="none" w:sz="0" w:space="0" w:color="auto"/>
        <w:right w:val="none" w:sz="0" w:space="0" w:color="auto"/>
      </w:divBdr>
      <w:divsChild>
        <w:div w:id="1458571677">
          <w:marLeft w:val="0"/>
          <w:marRight w:val="0"/>
          <w:marTop w:val="0"/>
          <w:marBottom w:val="0"/>
          <w:divBdr>
            <w:top w:val="none" w:sz="0" w:space="0" w:color="auto"/>
            <w:left w:val="none" w:sz="0" w:space="0" w:color="auto"/>
            <w:bottom w:val="none" w:sz="0" w:space="0" w:color="auto"/>
            <w:right w:val="none" w:sz="0" w:space="0" w:color="auto"/>
          </w:divBdr>
        </w:div>
      </w:divsChild>
    </w:div>
    <w:div w:id="1159466229">
      <w:bodyDiv w:val="1"/>
      <w:marLeft w:val="0"/>
      <w:marRight w:val="0"/>
      <w:marTop w:val="0"/>
      <w:marBottom w:val="0"/>
      <w:divBdr>
        <w:top w:val="none" w:sz="0" w:space="0" w:color="auto"/>
        <w:left w:val="none" w:sz="0" w:space="0" w:color="auto"/>
        <w:bottom w:val="none" w:sz="0" w:space="0" w:color="auto"/>
        <w:right w:val="none" w:sz="0" w:space="0" w:color="auto"/>
      </w:divBdr>
      <w:divsChild>
        <w:div w:id="2041196682">
          <w:marLeft w:val="1080"/>
          <w:marRight w:val="0"/>
          <w:marTop w:val="100"/>
          <w:marBottom w:val="0"/>
          <w:divBdr>
            <w:top w:val="none" w:sz="0" w:space="0" w:color="auto"/>
            <w:left w:val="none" w:sz="0" w:space="0" w:color="auto"/>
            <w:bottom w:val="none" w:sz="0" w:space="0" w:color="auto"/>
            <w:right w:val="none" w:sz="0" w:space="0" w:color="auto"/>
          </w:divBdr>
        </w:div>
        <w:div w:id="1897735376">
          <w:marLeft w:val="1080"/>
          <w:marRight w:val="0"/>
          <w:marTop w:val="100"/>
          <w:marBottom w:val="0"/>
          <w:divBdr>
            <w:top w:val="none" w:sz="0" w:space="0" w:color="auto"/>
            <w:left w:val="none" w:sz="0" w:space="0" w:color="auto"/>
            <w:bottom w:val="none" w:sz="0" w:space="0" w:color="auto"/>
            <w:right w:val="none" w:sz="0" w:space="0" w:color="auto"/>
          </w:divBdr>
        </w:div>
        <w:div w:id="105855819">
          <w:marLeft w:val="1080"/>
          <w:marRight w:val="0"/>
          <w:marTop w:val="100"/>
          <w:marBottom w:val="0"/>
          <w:divBdr>
            <w:top w:val="none" w:sz="0" w:space="0" w:color="auto"/>
            <w:left w:val="none" w:sz="0" w:space="0" w:color="auto"/>
            <w:bottom w:val="none" w:sz="0" w:space="0" w:color="auto"/>
            <w:right w:val="none" w:sz="0" w:space="0" w:color="auto"/>
          </w:divBdr>
        </w:div>
      </w:divsChild>
    </w:div>
    <w:div w:id="1313868408">
      <w:bodyDiv w:val="1"/>
      <w:marLeft w:val="0"/>
      <w:marRight w:val="0"/>
      <w:marTop w:val="0"/>
      <w:marBottom w:val="0"/>
      <w:divBdr>
        <w:top w:val="none" w:sz="0" w:space="0" w:color="auto"/>
        <w:left w:val="none" w:sz="0" w:space="0" w:color="auto"/>
        <w:bottom w:val="none" w:sz="0" w:space="0" w:color="auto"/>
        <w:right w:val="none" w:sz="0" w:space="0" w:color="auto"/>
      </w:divBdr>
    </w:div>
    <w:div w:id="1393500031">
      <w:bodyDiv w:val="1"/>
      <w:marLeft w:val="0"/>
      <w:marRight w:val="0"/>
      <w:marTop w:val="0"/>
      <w:marBottom w:val="0"/>
      <w:divBdr>
        <w:top w:val="none" w:sz="0" w:space="0" w:color="auto"/>
        <w:left w:val="none" w:sz="0" w:space="0" w:color="auto"/>
        <w:bottom w:val="none" w:sz="0" w:space="0" w:color="auto"/>
        <w:right w:val="none" w:sz="0" w:space="0" w:color="auto"/>
      </w:divBdr>
      <w:divsChild>
        <w:div w:id="489442325">
          <w:marLeft w:val="1080"/>
          <w:marRight w:val="0"/>
          <w:marTop w:val="100"/>
          <w:marBottom w:val="0"/>
          <w:divBdr>
            <w:top w:val="none" w:sz="0" w:space="0" w:color="auto"/>
            <w:left w:val="none" w:sz="0" w:space="0" w:color="auto"/>
            <w:bottom w:val="none" w:sz="0" w:space="0" w:color="auto"/>
            <w:right w:val="none" w:sz="0" w:space="0" w:color="auto"/>
          </w:divBdr>
        </w:div>
      </w:divsChild>
    </w:div>
    <w:div w:id="1421681551">
      <w:bodyDiv w:val="1"/>
      <w:marLeft w:val="0"/>
      <w:marRight w:val="0"/>
      <w:marTop w:val="0"/>
      <w:marBottom w:val="0"/>
      <w:divBdr>
        <w:top w:val="none" w:sz="0" w:space="0" w:color="auto"/>
        <w:left w:val="none" w:sz="0" w:space="0" w:color="auto"/>
        <w:bottom w:val="none" w:sz="0" w:space="0" w:color="auto"/>
        <w:right w:val="none" w:sz="0" w:space="0" w:color="auto"/>
      </w:divBdr>
      <w:divsChild>
        <w:div w:id="1043022859">
          <w:marLeft w:val="0"/>
          <w:marRight w:val="0"/>
          <w:marTop w:val="0"/>
          <w:marBottom w:val="0"/>
          <w:divBdr>
            <w:top w:val="none" w:sz="0" w:space="0" w:color="auto"/>
            <w:left w:val="none" w:sz="0" w:space="0" w:color="auto"/>
            <w:bottom w:val="none" w:sz="0" w:space="0" w:color="auto"/>
            <w:right w:val="none" w:sz="0" w:space="0" w:color="auto"/>
          </w:divBdr>
        </w:div>
      </w:divsChild>
    </w:div>
    <w:div w:id="1447963622">
      <w:bodyDiv w:val="1"/>
      <w:marLeft w:val="0"/>
      <w:marRight w:val="0"/>
      <w:marTop w:val="0"/>
      <w:marBottom w:val="0"/>
      <w:divBdr>
        <w:top w:val="none" w:sz="0" w:space="0" w:color="auto"/>
        <w:left w:val="none" w:sz="0" w:space="0" w:color="auto"/>
        <w:bottom w:val="none" w:sz="0" w:space="0" w:color="auto"/>
        <w:right w:val="none" w:sz="0" w:space="0" w:color="auto"/>
      </w:divBdr>
    </w:div>
    <w:div w:id="1453550943">
      <w:bodyDiv w:val="1"/>
      <w:marLeft w:val="0"/>
      <w:marRight w:val="0"/>
      <w:marTop w:val="0"/>
      <w:marBottom w:val="0"/>
      <w:divBdr>
        <w:top w:val="none" w:sz="0" w:space="0" w:color="auto"/>
        <w:left w:val="none" w:sz="0" w:space="0" w:color="auto"/>
        <w:bottom w:val="none" w:sz="0" w:space="0" w:color="auto"/>
        <w:right w:val="none" w:sz="0" w:space="0" w:color="auto"/>
      </w:divBdr>
    </w:div>
    <w:div w:id="1546990595">
      <w:bodyDiv w:val="1"/>
      <w:marLeft w:val="0"/>
      <w:marRight w:val="0"/>
      <w:marTop w:val="0"/>
      <w:marBottom w:val="0"/>
      <w:divBdr>
        <w:top w:val="none" w:sz="0" w:space="0" w:color="auto"/>
        <w:left w:val="none" w:sz="0" w:space="0" w:color="auto"/>
        <w:bottom w:val="none" w:sz="0" w:space="0" w:color="auto"/>
        <w:right w:val="none" w:sz="0" w:space="0" w:color="auto"/>
      </w:divBdr>
      <w:divsChild>
        <w:div w:id="1920290690">
          <w:marLeft w:val="360"/>
          <w:marRight w:val="0"/>
          <w:marTop w:val="200"/>
          <w:marBottom w:val="0"/>
          <w:divBdr>
            <w:top w:val="none" w:sz="0" w:space="0" w:color="auto"/>
            <w:left w:val="none" w:sz="0" w:space="0" w:color="auto"/>
            <w:bottom w:val="none" w:sz="0" w:space="0" w:color="auto"/>
            <w:right w:val="none" w:sz="0" w:space="0" w:color="auto"/>
          </w:divBdr>
        </w:div>
      </w:divsChild>
    </w:div>
    <w:div w:id="1558662639">
      <w:bodyDiv w:val="1"/>
      <w:marLeft w:val="0"/>
      <w:marRight w:val="0"/>
      <w:marTop w:val="0"/>
      <w:marBottom w:val="0"/>
      <w:divBdr>
        <w:top w:val="none" w:sz="0" w:space="0" w:color="auto"/>
        <w:left w:val="none" w:sz="0" w:space="0" w:color="auto"/>
        <w:bottom w:val="none" w:sz="0" w:space="0" w:color="auto"/>
        <w:right w:val="none" w:sz="0" w:space="0" w:color="auto"/>
      </w:divBdr>
      <w:divsChild>
        <w:div w:id="1255478656">
          <w:marLeft w:val="360"/>
          <w:marRight w:val="0"/>
          <w:marTop w:val="200"/>
          <w:marBottom w:val="0"/>
          <w:divBdr>
            <w:top w:val="none" w:sz="0" w:space="0" w:color="auto"/>
            <w:left w:val="none" w:sz="0" w:space="0" w:color="auto"/>
            <w:bottom w:val="none" w:sz="0" w:space="0" w:color="auto"/>
            <w:right w:val="none" w:sz="0" w:space="0" w:color="auto"/>
          </w:divBdr>
        </w:div>
      </w:divsChild>
    </w:div>
    <w:div w:id="1570312739">
      <w:bodyDiv w:val="1"/>
      <w:marLeft w:val="0"/>
      <w:marRight w:val="0"/>
      <w:marTop w:val="0"/>
      <w:marBottom w:val="0"/>
      <w:divBdr>
        <w:top w:val="none" w:sz="0" w:space="0" w:color="auto"/>
        <w:left w:val="none" w:sz="0" w:space="0" w:color="auto"/>
        <w:bottom w:val="none" w:sz="0" w:space="0" w:color="auto"/>
        <w:right w:val="none" w:sz="0" w:space="0" w:color="auto"/>
      </w:divBdr>
      <w:divsChild>
        <w:div w:id="670839006">
          <w:marLeft w:val="0"/>
          <w:marRight w:val="0"/>
          <w:marTop w:val="0"/>
          <w:marBottom w:val="0"/>
          <w:divBdr>
            <w:top w:val="none" w:sz="0" w:space="0" w:color="auto"/>
            <w:left w:val="none" w:sz="0" w:space="0" w:color="auto"/>
            <w:bottom w:val="none" w:sz="0" w:space="0" w:color="auto"/>
            <w:right w:val="none" w:sz="0" w:space="0" w:color="auto"/>
          </w:divBdr>
        </w:div>
      </w:divsChild>
    </w:div>
    <w:div w:id="1606620864">
      <w:bodyDiv w:val="1"/>
      <w:marLeft w:val="0"/>
      <w:marRight w:val="0"/>
      <w:marTop w:val="0"/>
      <w:marBottom w:val="0"/>
      <w:divBdr>
        <w:top w:val="none" w:sz="0" w:space="0" w:color="auto"/>
        <w:left w:val="none" w:sz="0" w:space="0" w:color="auto"/>
        <w:bottom w:val="none" w:sz="0" w:space="0" w:color="auto"/>
        <w:right w:val="none" w:sz="0" w:space="0" w:color="auto"/>
      </w:divBdr>
      <w:divsChild>
        <w:div w:id="528682309">
          <w:marLeft w:val="446"/>
          <w:marRight w:val="0"/>
          <w:marTop w:val="200"/>
          <w:marBottom w:val="0"/>
          <w:divBdr>
            <w:top w:val="none" w:sz="0" w:space="0" w:color="auto"/>
            <w:left w:val="none" w:sz="0" w:space="0" w:color="auto"/>
            <w:bottom w:val="none" w:sz="0" w:space="0" w:color="auto"/>
            <w:right w:val="none" w:sz="0" w:space="0" w:color="auto"/>
          </w:divBdr>
        </w:div>
        <w:div w:id="1415207141">
          <w:marLeft w:val="446"/>
          <w:marRight w:val="0"/>
          <w:marTop w:val="200"/>
          <w:marBottom w:val="0"/>
          <w:divBdr>
            <w:top w:val="none" w:sz="0" w:space="0" w:color="auto"/>
            <w:left w:val="none" w:sz="0" w:space="0" w:color="auto"/>
            <w:bottom w:val="none" w:sz="0" w:space="0" w:color="auto"/>
            <w:right w:val="none" w:sz="0" w:space="0" w:color="auto"/>
          </w:divBdr>
        </w:div>
        <w:div w:id="568658261">
          <w:marLeft w:val="446"/>
          <w:marRight w:val="0"/>
          <w:marTop w:val="200"/>
          <w:marBottom w:val="0"/>
          <w:divBdr>
            <w:top w:val="none" w:sz="0" w:space="0" w:color="auto"/>
            <w:left w:val="none" w:sz="0" w:space="0" w:color="auto"/>
            <w:bottom w:val="none" w:sz="0" w:space="0" w:color="auto"/>
            <w:right w:val="none" w:sz="0" w:space="0" w:color="auto"/>
          </w:divBdr>
        </w:div>
        <w:div w:id="460804154">
          <w:marLeft w:val="446"/>
          <w:marRight w:val="0"/>
          <w:marTop w:val="200"/>
          <w:marBottom w:val="0"/>
          <w:divBdr>
            <w:top w:val="none" w:sz="0" w:space="0" w:color="auto"/>
            <w:left w:val="none" w:sz="0" w:space="0" w:color="auto"/>
            <w:bottom w:val="none" w:sz="0" w:space="0" w:color="auto"/>
            <w:right w:val="none" w:sz="0" w:space="0" w:color="auto"/>
          </w:divBdr>
        </w:div>
        <w:div w:id="2122258269">
          <w:marLeft w:val="446"/>
          <w:marRight w:val="0"/>
          <w:marTop w:val="200"/>
          <w:marBottom w:val="0"/>
          <w:divBdr>
            <w:top w:val="none" w:sz="0" w:space="0" w:color="auto"/>
            <w:left w:val="none" w:sz="0" w:space="0" w:color="auto"/>
            <w:bottom w:val="none" w:sz="0" w:space="0" w:color="auto"/>
            <w:right w:val="none" w:sz="0" w:space="0" w:color="auto"/>
          </w:divBdr>
        </w:div>
        <w:div w:id="492644793">
          <w:marLeft w:val="446"/>
          <w:marRight w:val="0"/>
          <w:marTop w:val="200"/>
          <w:marBottom w:val="0"/>
          <w:divBdr>
            <w:top w:val="none" w:sz="0" w:space="0" w:color="auto"/>
            <w:left w:val="none" w:sz="0" w:space="0" w:color="auto"/>
            <w:bottom w:val="none" w:sz="0" w:space="0" w:color="auto"/>
            <w:right w:val="none" w:sz="0" w:space="0" w:color="auto"/>
          </w:divBdr>
        </w:div>
        <w:div w:id="1157529471">
          <w:marLeft w:val="446"/>
          <w:marRight w:val="0"/>
          <w:marTop w:val="200"/>
          <w:marBottom w:val="0"/>
          <w:divBdr>
            <w:top w:val="none" w:sz="0" w:space="0" w:color="auto"/>
            <w:left w:val="none" w:sz="0" w:space="0" w:color="auto"/>
            <w:bottom w:val="none" w:sz="0" w:space="0" w:color="auto"/>
            <w:right w:val="none" w:sz="0" w:space="0" w:color="auto"/>
          </w:divBdr>
        </w:div>
      </w:divsChild>
    </w:div>
    <w:div w:id="1691447039">
      <w:bodyDiv w:val="1"/>
      <w:marLeft w:val="0"/>
      <w:marRight w:val="0"/>
      <w:marTop w:val="0"/>
      <w:marBottom w:val="0"/>
      <w:divBdr>
        <w:top w:val="none" w:sz="0" w:space="0" w:color="auto"/>
        <w:left w:val="none" w:sz="0" w:space="0" w:color="auto"/>
        <w:bottom w:val="none" w:sz="0" w:space="0" w:color="auto"/>
        <w:right w:val="none" w:sz="0" w:space="0" w:color="auto"/>
      </w:divBdr>
      <w:divsChild>
        <w:div w:id="1497695969">
          <w:marLeft w:val="1080"/>
          <w:marRight w:val="0"/>
          <w:marTop w:val="100"/>
          <w:marBottom w:val="0"/>
          <w:divBdr>
            <w:top w:val="none" w:sz="0" w:space="0" w:color="auto"/>
            <w:left w:val="none" w:sz="0" w:space="0" w:color="auto"/>
            <w:bottom w:val="none" w:sz="0" w:space="0" w:color="auto"/>
            <w:right w:val="none" w:sz="0" w:space="0" w:color="auto"/>
          </w:divBdr>
        </w:div>
      </w:divsChild>
    </w:div>
    <w:div w:id="1758163963">
      <w:bodyDiv w:val="1"/>
      <w:marLeft w:val="0"/>
      <w:marRight w:val="0"/>
      <w:marTop w:val="0"/>
      <w:marBottom w:val="0"/>
      <w:divBdr>
        <w:top w:val="none" w:sz="0" w:space="0" w:color="auto"/>
        <w:left w:val="none" w:sz="0" w:space="0" w:color="auto"/>
        <w:bottom w:val="none" w:sz="0" w:space="0" w:color="auto"/>
        <w:right w:val="none" w:sz="0" w:space="0" w:color="auto"/>
      </w:divBdr>
    </w:div>
    <w:div w:id="1760442079">
      <w:bodyDiv w:val="1"/>
      <w:marLeft w:val="0"/>
      <w:marRight w:val="0"/>
      <w:marTop w:val="0"/>
      <w:marBottom w:val="0"/>
      <w:divBdr>
        <w:top w:val="none" w:sz="0" w:space="0" w:color="auto"/>
        <w:left w:val="none" w:sz="0" w:space="0" w:color="auto"/>
        <w:bottom w:val="none" w:sz="0" w:space="0" w:color="auto"/>
        <w:right w:val="none" w:sz="0" w:space="0" w:color="auto"/>
      </w:divBdr>
      <w:divsChild>
        <w:div w:id="1882279917">
          <w:marLeft w:val="0"/>
          <w:marRight w:val="0"/>
          <w:marTop w:val="0"/>
          <w:marBottom w:val="0"/>
          <w:divBdr>
            <w:top w:val="none" w:sz="0" w:space="0" w:color="auto"/>
            <w:left w:val="none" w:sz="0" w:space="0" w:color="auto"/>
            <w:bottom w:val="none" w:sz="0" w:space="0" w:color="auto"/>
            <w:right w:val="none" w:sz="0" w:space="0" w:color="auto"/>
          </w:divBdr>
        </w:div>
      </w:divsChild>
    </w:div>
    <w:div w:id="1908221149">
      <w:bodyDiv w:val="1"/>
      <w:marLeft w:val="0"/>
      <w:marRight w:val="0"/>
      <w:marTop w:val="0"/>
      <w:marBottom w:val="0"/>
      <w:divBdr>
        <w:top w:val="none" w:sz="0" w:space="0" w:color="auto"/>
        <w:left w:val="none" w:sz="0" w:space="0" w:color="auto"/>
        <w:bottom w:val="none" w:sz="0" w:space="0" w:color="auto"/>
        <w:right w:val="none" w:sz="0" w:space="0" w:color="auto"/>
      </w:divBdr>
    </w:div>
    <w:div w:id="1949894171">
      <w:bodyDiv w:val="1"/>
      <w:marLeft w:val="0"/>
      <w:marRight w:val="0"/>
      <w:marTop w:val="0"/>
      <w:marBottom w:val="0"/>
      <w:divBdr>
        <w:top w:val="none" w:sz="0" w:space="0" w:color="auto"/>
        <w:left w:val="none" w:sz="0" w:space="0" w:color="auto"/>
        <w:bottom w:val="none" w:sz="0" w:space="0" w:color="auto"/>
        <w:right w:val="none" w:sz="0" w:space="0" w:color="auto"/>
      </w:divBdr>
      <w:divsChild>
        <w:div w:id="326441158">
          <w:marLeft w:val="360"/>
          <w:marRight w:val="0"/>
          <w:marTop w:val="200"/>
          <w:marBottom w:val="0"/>
          <w:divBdr>
            <w:top w:val="none" w:sz="0" w:space="0" w:color="auto"/>
            <w:left w:val="none" w:sz="0" w:space="0" w:color="auto"/>
            <w:bottom w:val="none" w:sz="0" w:space="0" w:color="auto"/>
            <w:right w:val="none" w:sz="0" w:space="0" w:color="auto"/>
          </w:divBdr>
        </w:div>
        <w:div w:id="1463427959">
          <w:marLeft w:val="1080"/>
          <w:marRight w:val="0"/>
          <w:marTop w:val="100"/>
          <w:marBottom w:val="0"/>
          <w:divBdr>
            <w:top w:val="none" w:sz="0" w:space="0" w:color="auto"/>
            <w:left w:val="none" w:sz="0" w:space="0" w:color="auto"/>
            <w:bottom w:val="none" w:sz="0" w:space="0" w:color="auto"/>
            <w:right w:val="none" w:sz="0" w:space="0" w:color="auto"/>
          </w:divBdr>
        </w:div>
        <w:div w:id="1952470017">
          <w:marLeft w:val="1080"/>
          <w:marRight w:val="0"/>
          <w:marTop w:val="100"/>
          <w:marBottom w:val="0"/>
          <w:divBdr>
            <w:top w:val="none" w:sz="0" w:space="0" w:color="auto"/>
            <w:left w:val="none" w:sz="0" w:space="0" w:color="auto"/>
            <w:bottom w:val="none" w:sz="0" w:space="0" w:color="auto"/>
            <w:right w:val="none" w:sz="0" w:space="0" w:color="auto"/>
          </w:divBdr>
        </w:div>
        <w:div w:id="451366044">
          <w:marLeft w:val="1080"/>
          <w:marRight w:val="0"/>
          <w:marTop w:val="100"/>
          <w:marBottom w:val="0"/>
          <w:divBdr>
            <w:top w:val="none" w:sz="0" w:space="0" w:color="auto"/>
            <w:left w:val="none" w:sz="0" w:space="0" w:color="auto"/>
            <w:bottom w:val="none" w:sz="0" w:space="0" w:color="auto"/>
            <w:right w:val="none" w:sz="0" w:space="0" w:color="auto"/>
          </w:divBdr>
        </w:div>
        <w:div w:id="1627083581">
          <w:marLeft w:val="1080"/>
          <w:marRight w:val="0"/>
          <w:marTop w:val="100"/>
          <w:marBottom w:val="0"/>
          <w:divBdr>
            <w:top w:val="none" w:sz="0" w:space="0" w:color="auto"/>
            <w:left w:val="none" w:sz="0" w:space="0" w:color="auto"/>
            <w:bottom w:val="none" w:sz="0" w:space="0" w:color="auto"/>
            <w:right w:val="none" w:sz="0" w:space="0" w:color="auto"/>
          </w:divBdr>
        </w:div>
      </w:divsChild>
    </w:div>
    <w:div w:id="2081707332">
      <w:bodyDiv w:val="1"/>
      <w:marLeft w:val="0"/>
      <w:marRight w:val="0"/>
      <w:marTop w:val="0"/>
      <w:marBottom w:val="0"/>
      <w:divBdr>
        <w:top w:val="none" w:sz="0" w:space="0" w:color="auto"/>
        <w:left w:val="none" w:sz="0" w:space="0" w:color="auto"/>
        <w:bottom w:val="none" w:sz="0" w:space="0" w:color="auto"/>
        <w:right w:val="none" w:sz="0" w:space="0" w:color="auto"/>
      </w:divBdr>
      <w:divsChild>
        <w:div w:id="26833625">
          <w:marLeft w:val="1080"/>
          <w:marRight w:val="0"/>
          <w:marTop w:val="100"/>
          <w:marBottom w:val="0"/>
          <w:divBdr>
            <w:top w:val="none" w:sz="0" w:space="0" w:color="auto"/>
            <w:left w:val="none" w:sz="0" w:space="0" w:color="auto"/>
            <w:bottom w:val="none" w:sz="0" w:space="0" w:color="auto"/>
            <w:right w:val="none" w:sz="0" w:space="0" w:color="auto"/>
          </w:divBdr>
        </w:div>
        <w:div w:id="79810658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Vimal2308/NLP-Capstone-Projec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3027856\AppData\Local\Microsoft\Office\16.0\DTS\en-US%7b26429F1D-D8FF-4C7F-BE2E-D01EACE951D5%7d\%7b0C31552B-9B0E-45B6-B91C-266C8C4CB03D%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8E1FFBB0DC44A88578D025A7BF6553"/>
        <w:category>
          <w:name w:val="General"/>
          <w:gallery w:val="placeholder"/>
        </w:category>
        <w:types>
          <w:type w:val="bbPlcHdr"/>
        </w:types>
        <w:behaviors>
          <w:behavior w:val="content"/>
        </w:behaviors>
        <w:guid w:val="{F44913E2-142A-4A5A-947F-87C62396DA5F}"/>
      </w:docPartPr>
      <w:docPartBody>
        <w:p w:rsidR="00346FFF" w:rsidRDefault="00E2498D">
          <w:pPr>
            <w:pStyle w:val="2A8E1FFBB0DC44A88578D025A7BF655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7</w:t>
          </w:r>
          <w:r w:rsidRPr="00D86945">
            <w:rPr>
              <w:rStyle w:val="SubtitleChar"/>
              <w:b/>
            </w:rPr>
            <w:fldChar w:fldCharType="end"/>
          </w:r>
        </w:p>
      </w:docPartBody>
    </w:docPart>
    <w:docPart>
      <w:docPartPr>
        <w:name w:val="3CDEA7F76AEE4BEAA0BDD94027E2DB8B"/>
        <w:category>
          <w:name w:val="General"/>
          <w:gallery w:val="placeholder"/>
        </w:category>
        <w:types>
          <w:type w:val="bbPlcHdr"/>
        </w:types>
        <w:behaviors>
          <w:behavior w:val="content"/>
        </w:behaviors>
        <w:guid w:val="{91ED55CD-0220-4C8D-AE7C-9911B8E3F70E}"/>
      </w:docPartPr>
      <w:docPartBody>
        <w:p w:rsidR="00346FFF" w:rsidRDefault="00E2498D">
          <w:pPr>
            <w:pStyle w:val="3CDEA7F76AEE4BEAA0BDD94027E2DB8B"/>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98D"/>
    <w:rsid w:val="00346FFF"/>
    <w:rsid w:val="00994D1D"/>
    <w:rsid w:val="00E249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2A8E1FFBB0DC44A88578D025A7BF6553">
    <w:name w:val="2A8E1FFBB0DC44A88578D025A7BF6553"/>
  </w:style>
  <w:style w:type="paragraph" w:customStyle="1" w:styleId="21126AA797EA4676B92DD7CD1F9A7FBF">
    <w:name w:val="21126AA797EA4676B92DD7CD1F9A7FBF"/>
  </w:style>
  <w:style w:type="paragraph" w:customStyle="1" w:styleId="3CDEA7F76AEE4BEAA0BDD94027E2DB8B">
    <w:name w:val="3CDEA7F76AEE4BEAA0BDD94027E2DB8B"/>
  </w:style>
  <w:style w:type="paragraph" w:customStyle="1" w:styleId="0F32B38372884F769BBA73D2D93A40B7">
    <w:name w:val="0F32B38372884F769BBA73D2D93A40B7"/>
  </w:style>
  <w:style w:type="paragraph" w:customStyle="1" w:styleId="1E649E9BBBBF48B69B65A5EF700BB2AA">
    <w:name w:val="1E649E9BBBBF48B69B65A5EF700BB2AA"/>
  </w:style>
  <w:style w:type="paragraph" w:customStyle="1" w:styleId="E8C3870E177044319DFDD86BDEC4588C">
    <w:name w:val="E8C3870E177044319DFDD86BDEC4588C"/>
  </w:style>
  <w:style w:type="paragraph" w:customStyle="1" w:styleId="ED8FC5145A8944DD890D591BA026343B">
    <w:name w:val="ED8FC5145A8944DD890D591BA026343B"/>
  </w:style>
  <w:style w:type="paragraph" w:customStyle="1" w:styleId="ED082088DC1C4EEC89B51176C6921506">
    <w:name w:val="ED082088DC1C4EEC89B51176C69215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Vasundhara Madan, Vimal Pandey, 
Pradeep Kumar VP, Raghav Agarwal
Apurba Banerjee</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FAF80-63EA-4BDD-9407-37927723F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{0C31552B-9B0E-45B6-B91C-266C8C4CB03D}tf16392850_win32</Template>
  <TotalTime>5765</TotalTime>
  <Pages>38</Pages>
  <Words>4416</Words>
  <Characters>25172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Madan, Vasundhara</dc:creator>
  <cp:keywords/>
  <cp:lastModifiedBy>Madan, Vasundhara</cp:lastModifiedBy>
  <cp:revision>105</cp:revision>
  <cp:lastPrinted>2006-08-01T17:47:00Z</cp:lastPrinted>
  <dcterms:created xsi:type="dcterms:W3CDTF">2021-01-07T07:44:00Z</dcterms:created>
  <dcterms:modified xsi:type="dcterms:W3CDTF">2021-01-20T18:55:00Z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